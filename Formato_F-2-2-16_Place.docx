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3849" w14:textId="77777777" w:rsidR="00215627" w:rsidRPr="00B83ED7" w:rsidRDefault="00215627" w:rsidP="00560A6F">
      <w:pPr>
        <w:pStyle w:val="Prrafodelista"/>
        <w:numPr>
          <w:ilvl w:val="0"/>
          <w:numId w:val="1"/>
        </w:numPr>
        <w:ind w:left="851" w:hanging="851"/>
        <w:rPr>
          <w:rFonts w:ascii="Arial" w:hAnsi="Arial" w:cs="Arial"/>
        </w:rPr>
      </w:pPr>
      <w:r w:rsidRPr="00B83ED7">
        <w:rPr>
          <w:rFonts w:ascii="Arial" w:eastAsia="Times New Roman" w:hAnsi="Arial" w:cs="Arial"/>
          <w:b/>
          <w:bCs/>
          <w:lang w:eastAsia="es-CO"/>
        </w:rPr>
        <w:t>ENCABEZADO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98"/>
        <w:gridCol w:w="4411"/>
        <w:gridCol w:w="2589"/>
      </w:tblGrid>
      <w:tr w:rsidR="00FF6E56" w:rsidRPr="00B83ED7" w14:paraId="40C33337" w14:textId="77777777" w:rsidTr="00551B80">
        <w:tc>
          <w:tcPr>
            <w:tcW w:w="3060" w:type="dxa"/>
            <w:shd w:val="clear" w:color="auto" w:fill="D9D9D9"/>
          </w:tcPr>
          <w:p w14:paraId="4B653876" w14:textId="77777777" w:rsidR="00215627" w:rsidRPr="00B83ED7" w:rsidRDefault="00215627" w:rsidP="00560A6F">
            <w:pPr>
              <w:pStyle w:val="Prrafodelista"/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Unidad</w:t>
            </w:r>
          </w:p>
        </w:tc>
        <w:tc>
          <w:tcPr>
            <w:tcW w:w="4525" w:type="dxa"/>
            <w:shd w:val="clear" w:color="auto" w:fill="D9D9D9"/>
          </w:tcPr>
          <w:p w14:paraId="0533EEF2" w14:textId="77777777" w:rsidR="00215627" w:rsidRPr="00B83ED7" w:rsidRDefault="00215627" w:rsidP="00560A6F">
            <w:pPr>
              <w:pStyle w:val="Prrafodelista"/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Reunión</w:t>
            </w:r>
          </w:p>
        </w:tc>
        <w:tc>
          <w:tcPr>
            <w:tcW w:w="2639" w:type="dxa"/>
            <w:shd w:val="clear" w:color="auto" w:fill="D9D9D9"/>
          </w:tcPr>
          <w:p w14:paraId="346278DB" w14:textId="77777777" w:rsidR="00215627" w:rsidRPr="00B83ED7" w:rsidRDefault="00215627" w:rsidP="00560A6F">
            <w:pPr>
              <w:pStyle w:val="Prrafodelista"/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Fecha</w:t>
            </w:r>
          </w:p>
        </w:tc>
      </w:tr>
      <w:tr w:rsidR="00FF6E56" w:rsidRPr="00B83ED7" w14:paraId="27E6A745" w14:textId="77777777" w:rsidTr="00551B80">
        <w:tc>
          <w:tcPr>
            <w:tcW w:w="3060" w:type="dxa"/>
          </w:tcPr>
          <w:p w14:paraId="1B908DAA" w14:textId="487E7BF7" w:rsidR="00234690" w:rsidRPr="00234690" w:rsidRDefault="004F4BAF" w:rsidP="001D2D9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4F4BAF">
              <w:rPr>
                <w:rFonts w:ascii="Arial" w:hAnsi="Arial" w:cs="Arial"/>
              </w:rPr>
              <w:t>&lt;&lt;Unidad&gt;&gt;</w:t>
            </w:r>
          </w:p>
        </w:tc>
        <w:tc>
          <w:tcPr>
            <w:tcW w:w="4525" w:type="dxa"/>
          </w:tcPr>
          <w:p w14:paraId="13976D94" w14:textId="67F7B10B" w:rsidR="00215627" w:rsidRPr="00B83ED7" w:rsidRDefault="00CB7794" w:rsidP="001D2D9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&lt;&lt;Reuni</w:t>
            </w:r>
            <w:r w:rsidR="00210D5F">
              <w:rPr>
                <w:rFonts w:ascii="Arial" w:hAnsi="Arial" w:cs="Arial"/>
              </w:rPr>
              <w:t>o</w:t>
            </w:r>
            <w:r w:rsidRPr="00CB7794">
              <w:rPr>
                <w:rFonts w:ascii="Arial" w:hAnsi="Arial" w:cs="Arial"/>
              </w:rPr>
              <w:t>n&gt;&gt;</w:t>
            </w:r>
          </w:p>
        </w:tc>
        <w:tc>
          <w:tcPr>
            <w:tcW w:w="2639" w:type="dxa"/>
          </w:tcPr>
          <w:p w14:paraId="335390CC" w14:textId="4E11AA9B" w:rsidR="00215627" w:rsidRPr="00B83ED7" w:rsidRDefault="00CB7794" w:rsidP="001D2D9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</w:t>
            </w:r>
            <w:r w:rsidR="005A324C">
              <w:rPr>
                <w:rFonts w:ascii="Arial" w:hAnsi="Arial" w:cs="Arial"/>
              </w:rPr>
              <w:t>Fecha</w:t>
            </w:r>
            <w:r w:rsidRPr="00CB7794">
              <w:rPr>
                <w:rFonts w:ascii="Arial" w:hAnsi="Arial" w:cs="Arial"/>
              </w:rPr>
              <w:t>&gt;&gt;</w:t>
            </w:r>
          </w:p>
        </w:tc>
      </w:tr>
    </w:tbl>
    <w:p w14:paraId="56ABCEA4" w14:textId="77777777" w:rsidR="003060FB" w:rsidRPr="00B83ED7" w:rsidRDefault="003060FB" w:rsidP="00560A6F">
      <w:pPr>
        <w:ind w:left="851" w:hanging="851"/>
        <w:rPr>
          <w:rFonts w:ascii="Arial" w:eastAsia="Times New Roman" w:hAnsi="Arial" w:cs="Arial"/>
          <w:b/>
          <w:bCs/>
          <w:lang w:eastAsia="es-CO"/>
        </w:rPr>
      </w:pPr>
    </w:p>
    <w:p w14:paraId="18235BD9" w14:textId="77777777" w:rsidR="00215627" w:rsidRPr="00B83ED7" w:rsidRDefault="007F0DF4" w:rsidP="00560A6F">
      <w:pPr>
        <w:pStyle w:val="Prrafodelista"/>
        <w:numPr>
          <w:ilvl w:val="0"/>
          <w:numId w:val="1"/>
        </w:numPr>
        <w:ind w:left="851" w:hanging="851"/>
        <w:rPr>
          <w:rFonts w:ascii="Arial" w:hAnsi="Arial" w:cs="Arial"/>
        </w:rPr>
      </w:pPr>
      <w:r w:rsidRPr="00B83ED7">
        <w:rPr>
          <w:rFonts w:ascii="Arial" w:eastAsia="Times New Roman" w:hAnsi="Arial" w:cs="Arial"/>
          <w:b/>
          <w:bCs/>
          <w:lang w:eastAsia="es-CO"/>
        </w:rPr>
        <w:t>INFORMACIÓN INICIAL</w:t>
      </w:r>
    </w:p>
    <w:tbl>
      <w:tblPr>
        <w:tblW w:w="1020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426"/>
        <w:gridCol w:w="1842"/>
        <w:gridCol w:w="44"/>
        <w:gridCol w:w="949"/>
        <w:gridCol w:w="1134"/>
        <w:gridCol w:w="992"/>
        <w:gridCol w:w="709"/>
      </w:tblGrid>
      <w:tr w:rsidR="00FF6E56" w:rsidRPr="00B83ED7" w14:paraId="23E846CB" w14:textId="77777777" w:rsidTr="00234690">
        <w:tc>
          <w:tcPr>
            <w:tcW w:w="4537" w:type="dxa"/>
            <w:gridSpan w:val="2"/>
            <w:shd w:val="clear" w:color="auto" w:fill="D9D9D9"/>
            <w:tcMar>
              <w:left w:w="57" w:type="dxa"/>
              <w:right w:w="57" w:type="dxa"/>
            </w:tcMar>
          </w:tcPr>
          <w:p w14:paraId="1F874763" w14:textId="77777777" w:rsidR="008D133C" w:rsidRPr="00B83ED7" w:rsidRDefault="008D133C" w:rsidP="00560A6F">
            <w:pPr>
              <w:pStyle w:val="Prrafodelista"/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Objetivo General de la reunión</w:t>
            </w:r>
          </w:p>
        </w:tc>
        <w:tc>
          <w:tcPr>
            <w:tcW w:w="5670" w:type="dxa"/>
            <w:gridSpan w:val="6"/>
            <w:shd w:val="clear" w:color="auto" w:fill="D9D9D9"/>
            <w:tcMar>
              <w:left w:w="57" w:type="dxa"/>
              <w:right w:w="57" w:type="dxa"/>
            </w:tcMar>
          </w:tcPr>
          <w:p w14:paraId="23CA533E" w14:textId="77777777" w:rsidR="008D133C" w:rsidRPr="00B83ED7" w:rsidRDefault="008D133C" w:rsidP="00560A6F">
            <w:pPr>
              <w:pStyle w:val="Prrafodelista"/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¿Quién preside?</w:t>
            </w:r>
          </w:p>
        </w:tc>
      </w:tr>
      <w:tr w:rsidR="00FF6E56" w:rsidRPr="00B83ED7" w14:paraId="350F400C" w14:textId="77777777" w:rsidTr="00234690">
        <w:tc>
          <w:tcPr>
            <w:tcW w:w="4537" w:type="dxa"/>
            <w:gridSpan w:val="2"/>
            <w:tcMar>
              <w:left w:w="57" w:type="dxa"/>
              <w:right w:w="57" w:type="dxa"/>
            </w:tcMar>
          </w:tcPr>
          <w:p w14:paraId="20F0A859" w14:textId="60340EB6" w:rsidR="00053BA1" w:rsidRPr="00B83ED7" w:rsidRDefault="004F4BAF" w:rsidP="00234690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4F4BAF">
              <w:rPr>
                <w:rFonts w:ascii="Arial" w:hAnsi="Arial" w:cs="Arial"/>
              </w:rPr>
              <w:t>&lt;&lt;Objetivo&gt;&gt;</w:t>
            </w:r>
            <w:r w:rsidR="0023469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670" w:type="dxa"/>
            <w:gridSpan w:val="6"/>
            <w:tcMar>
              <w:left w:w="57" w:type="dxa"/>
              <w:right w:w="57" w:type="dxa"/>
            </w:tcMar>
          </w:tcPr>
          <w:p w14:paraId="4B772690" w14:textId="5FD31FD7" w:rsidR="00053BA1" w:rsidRPr="00B83ED7" w:rsidRDefault="00CB7794" w:rsidP="00560A6F">
            <w:pPr>
              <w:pStyle w:val="Prrafodelista"/>
              <w:spacing w:after="0" w:line="240" w:lineRule="auto"/>
              <w:ind w:left="851" w:hanging="851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&lt;&lt;Presidente&gt;&gt;</w:t>
            </w:r>
          </w:p>
        </w:tc>
      </w:tr>
      <w:tr w:rsidR="00FF6E56" w:rsidRPr="00B83ED7" w14:paraId="5A1D2AE8" w14:textId="77777777" w:rsidTr="00234690">
        <w:tc>
          <w:tcPr>
            <w:tcW w:w="4537" w:type="dxa"/>
            <w:gridSpan w:val="2"/>
            <w:shd w:val="clear" w:color="auto" w:fill="D9D9D9"/>
            <w:tcMar>
              <w:left w:w="57" w:type="dxa"/>
              <w:right w:w="57" w:type="dxa"/>
            </w:tcMar>
          </w:tcPr>
          <w:p w14:paraId="2518EF1E" w14:textId="77777777" w:rsidR="008D133C" w:rsidRPr="00B83ED7" w:rsidRDefault="008D133C" w:rsidP="00234690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Secretario de la Reunión</w:t>
            </w:r>
          </w:p>
        </w:tc>
        <w:tc>
          <w:tcPr>
            <w:tcW w:w="5670" w:type="dxa"/>
            <w:gridSpan w:val="6"/>
            <w:shd w:val="clear" w:color="auto" w:fill="D9D9D9"/>
            <w:tcMar>
              <w:left w:w="57" w:type="dxa"/>
              <w:right w:w="57" w:type="dxa"/>
            </w:tcMar>
          </w:tcPr>
          <w:p w14:paraId="489A14CF" w14:textId="77777777" w:rsidR="008D133C" w:rsidRPr="00B83ED7" w:rsidRDefault="008D133C" w:rsidP="00560A6F">
            <w:pPr>
              <w:pStyle w:val="Prrafodelista"/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 xml:space="preserve">Lugar de la reunión </w:t>
            </w:r>
          </w:p>
        </w:tc>
      </w:tr>
      <w:tr w:rsidR="00FF6E56" w:rsidRPr="00B83ED7" w14:paraId="0FA9A017" w14:textId="77777777" w:rsidTr="00234690">
        <w:tc>
          <w:tcPr>
            <w:tcW w:w="4537" w:type="dxa"/>
            <w:gridSpan w:val="2"/>
            <w:tcMar>
              <w:left w:w="57" w:type="dxa"/>
              <w:right w:w="57" w:type="dxa"/>
            </w:tcMar>
          </w:tcPr>
          <w:p w14:paraId="2C03DABA" w14:textId="548CB8DE" w:rsidR="00053BA1" w:rsidRPr="00B83ED7" w:rsidRDefault="00CB7794" w:rsidP="00234690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&lt;&lt;Secretario&gt;&gt;</w:t>
            </w:r>
          </w:p>
        </w:tc>
        <w:tc>
          <w:tcPr>
            <w:tcW w:w="5670" w:type="dxa"/>
            <w:gridSpan w:val="6"/>
            <w:tcMar>
              <w:left w:w="57" w:type="dxa"/>
              <w:right w:w="57" w:type="dxa"/>
            </w:tcMar>
          </w:tcPr>
          <w:p w14:paraId="2AEAE03F" w14:textId="67B4E2FE" w:rsidR="00053BA1" w:rsidRPr="00B83ED7" w:rsidRDefault="00CB7794" w:rsidP="00560A6F">
            <w:pPr>
              <w:pStyle w:val="Prrafodelista"/>
              <w:spacing w:after="0" w:line="240" w:lineRule="auto"/>
              <w:ind w:left="851" w:hanging="851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&lt;&lt;Lugar&gt;&gt;</w:t>
            </w:r>
          </w:p>
        </w:tc>
      </w:tr>
      <w:tr w:rsidR="00FF6E56" w:rsidRPr="00B83ED7" w14:paraId="2494F006" w14:textId="77777777" w:rsidTr="00234690">
        <w:tc>
          <w:tcPr>
            <w:tcW w:w="4537" w:type="dxa"/>
            <w:gridSpan w:val="2"/>
            <w:vMerge w:val="restart"/>
            <w:shd w:val="clear" w:color="auto" w:fill="D9D9D9"/>
            <w:tcMar>
              <w:left w:w="57" w:type="dxa"/>
              <w:right w:w="57" w:type="dxa"/>
            </w:tcMar>
            <w:vAlign w:val="bottom"/>
          </w:tcPr>
          <w:p w14:paraId="796F459A" w14:textId="77777777" w:rsidR="008D133C" w:rsidRPr="00B83ED7" w:rsidRDefault="008D133C" w:rsidP="00234690">
            <w:pPr>
              <w:pStyle w:val="Prrafodelista"/>
              <w:spacing w:after="0" w:line="24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Puntos a tratar en la agenda</w:t>
            </w:r>
          </w:p>
        </w:tc>
        <w:tc>
          <w:tcPr>
            <w:tcW w:w="1886" w:type="dxa"/>
            <w:gridSpan w:val="2"/>
            <w:shd w:val="clear" w:color="auto" w:fill="D9D9D9"/>
            <w:tcMar>
              <w:left w:w="57" w:type="dxa"/>
              <w:right w:w="57" w:type="dxa"/>
            </w:tcMar>
          </w:tcPr>
          <w:p w14:paraId="3CCE2E70" w14:textId="77777777" w:rsidR="008D133C" w:rsidRPr="00B83ED7" w:rsidRDefault="008D133C" w:rsidP="00560A6F">
            <w:pPr>
              <w:pStyle w:val="Prrafodelista"/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Hora de inicio</w:t>
            </w:r>
          </w:p>
        </w:tc>
        <w:tc>
          <w:tcPr>
            <w:tcW w:w="3784" w:type="dxa"/>
            <w:gridSpan w:val="4"/>
            <w:tcMar>
              <w:left w:w="57" w:type="dxa"/>
              <w:right w:w="57" w:type="dxa"/>
            </w:tcMar>
          </w:tcPr>
          <w:p w14:paraId="4CD86484" w14:textId="650236FA" w:rsidR="008D133C" w:rsidRPr="00B83ED7" w:rsidRDefault="00CB7794" w:rsidP="00560A6F">
            <w:pPr>
              <w:pStyle w:val="Prrafodelista"/>
              <w:spacing w:after="0" w:line="240" w:lineRule="auto"/>
              <w:ind w:left="851" w:hanging="851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&lt;&lt;HoraInicio&gt;&gt;</w:t>
            </w:r>
          </w:p>
        </w:tc>
      </w:tr>
      <w:tr w:rsidR="00FF6E56" w:rsidRPr="00B83ED7" w14:paraId="1554EA7C" w14:textId="77777777" w:rsidTr="00234690">
        <w:tc>
          <w:tcPr>
            <w:tcW w:w="4537" w:type="dxa"/>
            <w:gridSpan w:val="2"/>
            <w:vMerge/>
            <w:shd w:val="clear" w:color="auto" w:fill="D9D9D9"/>
            <w:tcMar>
              <w:left w:w="57" w:type="dxa"/>
              <w:right w:w="57" w:type="dxa"/>
            </w:tcMar>
          </w:tcPr>
          <w:p w14:paraId="00C8E861" w14:textId="77777777" w:rsidR="008D133C" w:rsidRPr="00B83ED7" w:rsidRDefault="008D133C" w:rsidP="00234690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1886" w:type="dxa"/>
            <w:gridSpan w:val="2"/>
            <w:shd w:val="clear" w:color="auto" w:fill="D9D9D9"/>
            <w:tcMar>
              <w:left w:w="57" w:type="dxa"/>
              <w:right w:w="57" w:type="dxa"/>
            </w:tcMar>
          </w:tcPr>
          <w:p w14:paraId="36878EAE" w14:textId="77777777" w:rsidR="008D133C" w:rsidRPr="00B83ED7" w:rsidRDefault="00560A6F" w:rsidP="00560A6F">
            <w:pPr>
              <w:pStyle w:val="Prrafodelista"/>
              <w:spacing w:after="0" w:line="240" w:lineRule="auto"/>
              <w:ind w:left="3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Hora de </w:t>
            </w:r>
            <w:r w:rsidR="008D133C" w:rsidRPr="00B83ED7">
              <w:rPr>
                <w:rFonts w:ascii="Arial" w:hAnsi="Arial" w:cs="Arial"/>
                <w:b/>
              </w:rPr>
              <w:t>Finalización</w:t>
            </w:r>
          </w:p>
        </w:tc>
        <w:tc>
          <w:tcPr>
            <w:tcW w:w="3784" w:type="dxa"/>
            <w:gridSpan w:val="4"/>
            <w:tcMar>
              <w:left w:w="57" w:type="dxa"/>
              <w:right w:w="57" w:type="dxa"/>
            </w:tcMar>
          </w:tcPr>
          <w:p w14:paraId="097980F5" w14:textId="19526723" w:rsidR="008D133C" w:rsidRPr="00B83ED7" w:rsidRDefault="00CB7794" w:rsidP="00560A6F">
            <w:pPr>
              <w:pStyle w:val="Prrafodelista"/>
              <w:spacing w:after="0" w:line="240" w:lineRule="auto"/>
              <w:ind w:left="851" w:hanging="851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&lt;&lt;HoraFin&gt;&gt;</w:t>
            </w:r>
          </w:p>
        </w:tc>
      </w:tr>
      <w:tr w:rsidR="008D133C" w:rsidRPr="00B83ED7" w14:paraId="1F627673" w14:textId="77777777" w:rsidTr="00234690">
        <w:tc>
          <w:tcPr>
            <w:tcW w:w="10207" w:type="dxa"/>
            <w:gridSpan w:val="8"/>
            <w:tcMar>
              <w:left w:w="57" w:type="dxa"/>
              <w:right w:w="57" w:type="dxa"/>
            </w:tcMar>
            <w:vAlign w:val="center"/>
          </w:tcPr>
          <w:p w14:paraId="75B4425A" w14:textId="198FA664" w:rsidR="008D133C" w:rsidRPr="00B83ED7" w:rsidRDefault="008D133C" w:rsidP="00234690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B83ED7">
              <w:rPr>
                <w:rFonts w:ascii="Arial" w:hAnsi="Arial" w:cs="Arial"/>
              </w:rPr>
              <w:t>1.</w:t>
            </w:r>
            <w:r w:rsidR="00CB7794" w:rsidRPr="00CB7794">
              <w:t xml:space="preserve"> </w:t>
            </w:r>
            <w:r w:rsidR="00CB7794" w:rsidRPr="00CB7794">
              <w:rPr>
                <w:rFonts w:ascii="Arial" w:hAnsi="Arial" w:cs="Arial"/>
              </w:rPr>
              <w:t>&lt;&lt;Agenda1&gt;&gt;</w:t>
            </w:r>
          </w:p>
        </w:tc>
      </w:tr>
      <w:tr w:rsidR="008D133C" w:rsidRPr="00B83ED7" w14:paraId="49E219FC" w14:textId="77777777" w:rsidTr="00234690">
        <w:tc>
          <w:tcPr>
            <w:tcW w:w="10207" w:type="dxa"/>
            <w:gridSpan w:val="8"/>
            <w:tcMar>
              <w:left w:w="57" w:type="dxa"/>
              <w:right w:w="57" w:type="dxa"/>
            </w:tcMar>
            <w:vAlign w:val="center"/>
          </w:tcPr>
          <w:p w14:paraId="1F66E814" w14:textId="0BC158B8" w:rsidR="008D133C" w:rsidRPr="00B83ED7" w:rsidRDefault="008D133C" w:rsidP="00234690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B83ED7">
              <w:rPr>
                <w:rFonts w:ascii="Arial" w:hAnsi="Arial" w:cs="Arial"/>
              </w:rPr>
              <w:t>2.</w:t>
            </w:r>
            <w:r w:rsidR="00CB7794" w:rsidRPr="00CB7794">
              <w:t xml:space="preserve"> </w:t>
            </w:r>
            <w:r w:rsidR="00CB7794" w:rsidRPr="00CB7794">
              <w:rPr>
                <w:rFonts w:ascii="Arial" w:hAnsi="Arial" w:cs="Arial"/>
              </w:rPr>
              <w:t>&lt;&lt;Agenda2&gt;&gt;</w:t>
            </w:r>
          </w:p>
        </w:tc>
      </w:tr>
      <w:tr w:rsidR="008D133C" w:rsidRPr="00B83ED7" w14:paraId="18D52E76" w14:textId="77777777" w:rsidTr="00234690">
        <w:tc>
          <w:tcPr>
            <w:tcW w:w="10207" w:type="dxa"/>
            <w:gridSpan w:val="8"/>
            <w:tcMar>
              <w:left w:w="57" w:type="dxa"/>
              <w:right w:w="57" w:type="dxa"/>
            </w:tcMar>
            <w:vAlign w:val="center"/>
          </w:tcPr>
          <w:p w14:paraId="020BC6C5" w14:textId="1A85EC7D" w:rsidR="008D133C" w:rsidRPr="00B83ED7" w:rsidRDefault="008D133C" w:rsidP="00234690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B83ED7">
              <w:rPr>
                <w:rFonts w:ascii="Arial" w:hAnsi="Arial" w:cs="Arial"/>
              </w:rPr>
              <w:t>3.</w:t>
            </w:r>
            <w:r w:rsidR="00CB7794" w:rsidRPr="00CB7794">
              <w:t xml:space="preserve"> </w:t>
            </w:r>
            <w:r w:rsidR="00CB7794" w:rsidRPr="00CB7794">
              <w:rPr>
                <w:rFonts w:ascii="Arial" w:hAnsi="Arial" w:cs="Arial"/>
              </w:rPr>
              <w:t>&lt;&lt;Agenda</w:t>
            </w:r>
            <w:r w:rsidR="00CB7794">
              <w:rPr>
                <w:rFonts w:ascii="Arial" w:hAnsi="Arial" w:cs="Arial"/>
              </w:rPr>
              <w:t>3</w:t>
            </w:r>
            <w:r w:rsidR="00CB7794" w:rsidRPr="00CB7794">
              <w:rPr>
                <w:rFonts w:ascii="Arial" w:hAnsi="Arial" w:cs="Arial"/>
              </w:rPr>
              <w:t>&gt;&gt;</w:t>
            </w:r>
          </w:p>
        </w:tc>
      </w:tr>
      <w:tr w:rsidR="008D133C" w:rsidRPr="00B83ED7" w14:paraId="30735DB1" w14:textId="77777777" w:rsidTr="00234690">
        <w:tc>
          <w:tcPr>
            <w:tcW w:w="10207" w:type="dxa"/>
            <w:gridSpan w:val="8"/>
            <w:tcMar>
              <w:left w:w="57" w:type="dxa"/>
              <w:right w:w="57" w:type="dxa"/>
            </w:tcMar>
            <w:vAlign w:val="center"/>
          </w:tcPr>
          <w:p w14:paraId="456435DE" w14:textId="6592CC85" w:rsidR="008D133C" w:rsidRPr="00B83ED7" w:rsidRDefault="008D133C" w:rsidP="00234690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B83ED7">
              <w:rPr>
                <w:rFonts w:ascii="Arial" w:hAnsi="Arial" w:cs="Arial"/>
              </w:rPr>
              <w:t>4.</w:t>
            </w:r>
            <w:r w:rsidR="00CB7794" w:rsidRPr="00CB7794">
              <w:rPr>
                <w:rFonts w:ascii="Arial" w:hAnsi="Arial" w:cs="Arial"/>
              </w:rPr>
              <w:t xml:space="preserve"> &lt;&lt;Agenda4&gt;&gt;</w:t>
            </w:r>
          </w:p>
        </w:tc>
      </w:tr>
      <w:tr w:rsidR="00B83ED7" w:rsidRPr="00B83ED7" w14:paraId="6692E1A4" w14:textId="77777777" w:rsidTr="00234690">
        <w:tc>
          <w:tcPr>
            <w:tcW w:w="10207" w:type="dxa"/>
            <w:gridSpan w:val="8"/>
            <w:tcMar>
              <w:left w:w="57" w:type="dxa"/>
              <w:right w:w="57" w:type="dxa"/>
            </w:tcMar>
            <w:vAlign w:val="center"/>
          </w:tcPr>
          <w:p w14:paraId="54DE132F" w14:textId="190772B1" w:rsidR="00B83ED7" w:rsidRPr="00B83ED7" w:rsidRDefault="00B83ED7" w:rsidP="00234690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B83ED7">
              <w:rPr>
                <w:rFonts w:ascii="Arial" w:hAnsi="Arial" w:cs="Arial"/>
              </w:rPr>
              <w:t>5.</w:t>
            </w:r>
            <w:r w:rsidR="00CB7794" w:rsidRPr="00CB7794">
              <w:t xml:space="preserve"> </w:t>
            </w:r>
            <w:r w:rsidR="00CB7794" w:rsidRPr="00CB7794">
              <w:rPr>
                <w:rFonts w:ascii="Arial" w:hAnsi="Arial" w:cs="Arial"/>
              </w:rPr>
              <w:t>&lt;&lt;Agenda5&gt;&gt;</w:t>
            </w:r>
          </w:p>
        </w:tc>
      </w:tr>
      <w:tr w:rsidR="008D133C" w:rsidRPr="00B83ED7" w14:paraId="60FC5DE4" w14:textId="77777777" w:rsidTr="00234690">
        <w:tc>
          <w:tcPr>
            <w:tcW w:w="10207" w:type="dxa"/>
            <w:gridSpan w:val="8"/>
            <w:tcMar>
              <w:left w:w="57" w:type="dxa"/>
              <w:right w:w="57" w:type="dxa"/>
            </w:tcMar>
            <w:vAlign w:val="center"/>
          </w:tcPr>
          <w:p w14:paraId="2BE73C2D" w14:textId="4572BE40" w:rsidR="008D133C" w:rsidRPr="00B83ED7" w:rsidRDefault="008D133C" w:rsidP="00234690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B83ED7">
              <w:rPr>
                <w:rFonts w:ascii="Arial" w:hAnsi="Arial" w:cs="Arial"/>
              </w:rPr>
              <w:t>Varios</w:t>
            </w:r>
            <w:r w:rsidR="00CB7794">
              <w:rPr>
                <w:rFonts w:ascii="Arial" w:hAnsi="Arial" w:cs="Arial"/>
              </w:rPr>
              <w:t xml:space="preserve"> </w:t>
            </w:r>
            <w:r w:rsidR="00CB7794" w:rsidRPr="00CB7794">
              <w:rPr>
                <w:rFonts w:ascii="Arial" w:hAnsi="Arial" w:cs="Arial"/>
              </w:rPr>
              <w:t>&lt;&lt;AgendaVarios&gt;&gt;</w:t>
            </w:r>
          </w:p>
        </w:tc>
      </w:tr>
      <w:tr w:rsidR="00C20748" w:rsidRPr="00B83ED7" w14:paraId="52ABE7BF" w14:textId="77777777" w:rsidTr="00234690">
        <w:tc>
          <w:tcPr>
            <w:tcW w:w="10207" w:type="dxa"/>
            <w:gridSpan w:val="8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4CAAE1F9" w14:textId="77777777" w:rsidR="00C20748" w:rsidRPr="00B83ED7" w:rsidRDefault="00C20748" w:rsidP="00560A6F">
            <w:pPr>
              <w:pStyle w:val="Prrafodelista"/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Participantes</w:t>
            </w:r>
          </w:p>
        </w:tc>
      </w:tr>
      <w:tr w:rsidR="00FF6E56" w:rsidRPr="00B83ED7" w14:paraId="0782DF99" w14:textId="77777777" w:rsidTr="00234690">
        <w:tc>
          <w:tcPr>
            <w:tcW w:w="4111" w:type="dxa"/>
            <w:vMerge w:val="restart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27E65F82" w14:textId="77777777" w:rsidR="003A25DD" w:rsidRPr="00B83ED7" w:rsidRDefault="003A25DD" w:rsidP="00560A6F">
            <w:pPr>
              <w:pStyle w:val="Prrafodelista"/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Nombre Completo</w:t>
            </w:r>
          </w:p>
        </w:tc>
        <w:tc>
          <w:tcPr>
            <w:tcW w:w="2268" w:type="dxa"/>
            <w:gridSpan w:val="2"/>
            <w:vMerge w:val="restart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4BEABEE4" w14:textId="77777777" w:rsidR="003A25DD" w:rsidRPr="00B83ED7" w:rsidRDefault="003A25DD" w:rsidP="00560A6F">
            <w:pPr>
              <w:pStyle w:val="Prrafodelista"/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Cargo</w:t>
            </w:r>
          </w:p>
        </w:tc>
        <w:tc>
          <w:tcPr>
            <w:tcW w:w="993" w:type="dxa"/>
            <w:gridSpan w:val="2"/>
            <w:vMerge w:val="restart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07AA014E" w14:textId="77777777" w:rsidR="003A25DD" w:rsidRPr="00B83ED7" w:rsidRDefault="003A25DD" w:rsidP="00560A6F">
            <w:pPr>
              <w:pStyle w:val="Prrafodelista"/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Sigla</w:t>
            </w:r>
          </w:p>
        </w:tc>
        <w:tc>
          <w:tcPr>
            <w:tcW w:w="1134" w:type="dxa"/>
            <w:vMerge w:val="restart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2000C3F6" w14:textId="77777777" w:rsidR="003A25DD" w:rsidRPr="00B83ED7" w:rsidRDefault="003A25DD" w:rsidP="00560A6F">
            <w:pPr>
              <w:pStyle w:val="Prrafodelista"/>
              <w:spacing w:after="0" w:line="240" w:lineRule="auto"/>
              <w:ind w:left="34"/>
              <w:jc w:val="center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Sigla Unidad</w:t>
            </w:r>
          </w:p>
        </w:tc>
        <w:tc>
          <w:tcPr>
            <w:tcW w:w="1701" w:type="dxa"/>
            <w:gridSpan w:val="2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586A77CD" w14:textId="77777777" w:rsidR="003A25DD" w:rsidRPr="00B83ED7" w:rsidRDefault="00560A6F" w:rsidP="00560A6F">
            <w:pPr>
              <w:pStyle w:val="Prrafodelista"/>
              <w:spacing w:after="0" w:line="240" w:lineRule="auto"/>
              <w:ind w:left="0" w:firstLine="3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Tipo de </w:t>
            </w:r>
            <w:r w:rsidR="003A25DD" w:rsidRPr="00B83ED7">
              <w:rPr>
                <w:rFonts w:ascii="Arial" w:hAnsi="Arial" w:cs="Arial"/>
                <w:b/>
              </w:rPr>
              <w:t>asistencia</w:t>
            </w:r>
          </w:p>
        </w:tc>
      </w:tr>
      <w:tr w:rsidR="00FF6E56" w:rsidRPr="00B83ED7" w14:paraId="57F78634" w14:textId="77777777" w:rsidTr="00234690">
        <w:trPr>
          <w:trHeight w:val="70"/>
        </w:trPr>
        <w:tc>
          <w:tcPr>
            <w:tcW w:w="4111" w:type="dxa"/>
            <w:vMerge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42C8A82E" w14:textId="77777777" w:rsidR="003A25DD" w:rsidRPr="00B83ED7" w:rsidRDefault="003A25DD" w:rsidP="00560A6F">
            <w:pPr>
              <w:pStyle w:val="Prrafodelista"/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gridSpan w:val="2"/>
            <w:vMerge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26E8BE03" w14:textId="77777777" w:rsidR="003A25DD" w:rsidRPr="00B83ED7" w:rsidRDefault="003A25DD" w:rsidP="00560A6F">
            <w:pPr>
              <w:pStyle w:val="Prrafodelista"/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  <w:gridSpan w:val="2"/>
            <w:vMerge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49CE2FA3" w14:textId="77777777" w:rsidR="003A25DD" w:rsidRPr="00B83ED7" w:rsidRDefault="003A25DD" w:rsidP="00560A6F">
            <w:pPr>
              <w:pStyle w:val="Prrafodelista"/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vMerge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0606630D" w14:textId="77777777" w:rsidR="003A25DD" w:rsidRPr="00B83ED7" w:rsidRDefault="003A25DD" w:rsidP="00560A6F">
            <w:pPr>
              <w:pStyle w:val="Prrafodelista"/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2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3E128D3D" w14:textId="77777777" w:rsidR="003A25DD" w:rsidRPr="00B83ED7" w:rsidRDefault="003A25DD" w:rsidP="00560A6F">
            <w:pPr>
              <w:pStyle w:val="Prrafodelista"/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Pmte</w:t>
            </w:r>
          </w:p>
        </w:tc>
        <w:tc>
          <w:tcPr>
            <w:tcW w:w="709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68C13ABE" w14:textId="77777777" w:rsidR="003A25DD" w:rsidRPr="00B83ED7" w:rsidRDefault="003A25DD" w:rsidP="00560A6F">
            <w:pPr>
              <w:pStyle w:val="Prrafodelista"/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Invi</w:t>
            </w:r>
          </w:p>
        </w:tc>
      </w:tr>
      <w:tr w:rsidR="00FF6E56" w:rsidRPr="00B83ED7" w14:paraId="371B3D51" w14:textId="77777777" w:rsidTr="00234690">
        <w:tc>
          <w:tcPr>
            <w:tcW w:w="4111" w:type="dxa"/>
            <w:tcMar>
              <w:left w:w="57" w:type="dxa"/>
              <w:right w:w="57" w:type="dxa"/>
            </w:tcMar>
            <w:vAlign w:val="center"/>
          </w:tcPr>
          <w:p w14:paraId="4DE46A68" w14:textId="000E05CB" w:rsidR="00446A3F" w:rsidRPr="00B83ED7" w:rsidRDefault="00CB7794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&lt;&lt;Participante1&gt;&gt;</w:t>
            </w:r>
          </w:p>
        </w:tc>
        <w:tc>
          <w:tcPr>
            <w:tcW w:w="2268" w:type="dxa"/>
            <w:gridSpan w:val="2"/>
            <w:tcMar>
              <w:left w:w="57" w:type="dxa"/>
              <w:right w:w="57" w:type="dxa"/>
            </w:tcMar>
            <w:vAlign w:val="center"/>
          </w:tcPr>
          <w:p w14:paraId="4ED2F8BD" w14:textId="77777777" w:rsidR="00446A3F" w:rsidRPr="00B83ED7" w:rsidRDefault="00446A3F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3" w:type="dxa"/>
            <w:gridSpan w:val="2"/>
            <w:tcMar>
              <w:left w:w="57" w:type="dxa"/>
              <w:right w:w="57" w:type="dxa"/>
            </w:tcMar>
            <w:vAlign w:val="center"/>
          </w:tcPr>
          <w:p w14:paraId="0E9D4627" w14:textId="77777777" w:rsidR="00446A3F" w:rsidRPr="00B83ED7" w:rsidRDefault="00446A3F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298F154" w14:textId="77777777" w:rsidR="00446A3F" w:rsidRPr="00B83ED7" w:rsidRDefault="00446A3F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006EEEF9" w14:textId="77777777" w:rsidR="00446A3F" w:rsidRPr="00B83ED7" w:rsidRDefault="00446A3F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3AD27690" w14:textId="77777777" w:rsidR="00446A3F" w:rsidRPr="00B83ED7" w:rsidRDefault="00446A3F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B83ED7" w:rsidRPr="00B83ED7" w14:paraId="1F748E77" w14:textId="77777777" w:rsidTr="00234690">
        <w:tc>
          <w:tcPr>
            <w:tcW w:w="4111" w:type="dxa"/>
            <w:tcMar>
              <w:left w:w="57" w:type="dxa"/>
              <w:right w:w="57" w:type="dxa"/>
            </w:tcMar>
            <w:vAlign w:val="center"/>
          </w:tcPr>
          <w:p w14:paraId="2B0C2AE9" w14:textId="5E9E7FBA" w:rsidR="00B83ED7" w:rsidRPr="00B83ED7" w:rsidRDefault="00CB7794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&lt;&lt;Participante2&gt;&gt;</w:t>
            </w:r>
          </w:p>
        </w:tc>
        <w:tc>
          <w:tcPr>
            <w:tcW w:w="2268" w:type="dxa"/>
            <w:gridSpan w:val="2"/>
            <w:tcMar>
              <w:left w:w="57" w:type="dxa"/>
              <w:right w:w="57" w:type="dxa"/>
            </w:tcMar>
            <w:vAlign w:val="center"/>
          </w:tcPr>
          <w:p w14:paraId="0CD7085C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3" w:type="dxa"/>
            <w:gridSpan w:val="2"/>
            <w:tcMar>
              <w:left w:w="57" w:type="dxa"/>
              <w:right w:w="57" w:type="dxa"/>
            </w:tcMar>
            <w:vAlign w:val="center"/>
          </w:tcPr>
          <w:p w14:paraId="3068717D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1D68780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0E191118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72B18628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B83ED7" w:rsidRPr="00B83ED7" w14:paraId="739AB058" w14:textId="77777777" w:rsidTr="00234690">
        <w:tc>
          <w:tcPr>
            <w:tcW w:w="4111" w:type="dxa"/>
            <w:tcMar>
              <w:left w:w="57" w:type="dxa"/>
              <w:right w:w="57" w:type="dxa"/>
            </w:tcMar>
            <w:vAlign w:val="center"/>
          </w:tcPr>
          <w:p w14:paraId="558A2E4A" w14:textId="35FA8D59" w:rsidR="00B83ED7" w:rsidRPr="00B83ED7" w:rsidRDefault="00CB7794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&lt;&lt;Participante3&gt;&gt;</w:t>
            </w:r>
          </w:p>
        </w:tc>
        <w:tc>
          <w:tcPr>
            <w:tcW w:w="2268" w:type="dxa"/>
            <w:gridSpan w:val="2"/>
            <w:tcMar>
              <w:left w:w="57" w:type="dxa"/>
              <w:right w:w="57" w:type="dxa"/>
            </w:tcMar>
            <w:vAlign w:val="center"/>
          </w:tcPr>
          <w:p w14:paraId="311EBC87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3" w:type="dxa"/>
            <w:gridSpan w:val="2"/>
            <w:tcMar>
              <w:left w:w="57" w:type="dxa"/>
              <w:right w:w="57" w:type="dxa"/>
            </w:tcMar>
            <w:vAlign w:val="center"/>
          </w:tcPr>
          <w:p w14:paraId="03335340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30D674F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14413039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23E3C21E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B83ED7" w:rsidRPr="00B83ED7" w14:paraId="7377011C" w14:textId="77777777" w:rsidTr="00234690">
        <w:tc>
          <w:tcPr>
            <w:tcW w:w="4111" w:type="dxa"/>
            <w:tcMar>
              <w:left w:w="57" w:type="dxa"/>
              <w:right w:w="57" w:type="dxa"/>
            </w:tcMar>
            <w:vAlign w:val="center"/>
          </w:tcPr>
          <w:p w14:paraId="106C09B2" w14:textId="55133B08" w:rsidR="00B83ED7" w:rsidRPr="00B83ED7" w:rsidRDefault="00210D5F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&lt;&lt;Participante</w:t>
            </w:r>
            <w:r>
              <w:rPr>
                <w:rFonts w:ascii="Arial" w:hAnsi="Arial" w:cs="Arial"/>
              </w:rPr>
              <w:t>4</w:t>
            </w:r>
            <w:r w:rsidRPr="00CB7794">
              <w:rPr>
                <w:rFonts w:ascii="Arial" w:hAnsi="Arial" w:cs="Arial"/>
              </w:rPr>
              <w:t>&gt;&gt;</w:t>
            </w:r>
          </w:p>
        </w:tc>
        <w:tc>
          <w:tcPr>
            <w:tcW w:w="2268" w:type="dxa"/>
            <w:gridSpan w:val="2"/>
            <w:tcMar>
              <w:left w:w="57" w:type="dxa"/>
              <w:right w:w="57" w:type="dxa"/>
            </w:tcMar>
            <w:vAlign w:val="center"/>
          </w:tcPr>
          <w:p w14:paraId="1BBCB088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3" w:type="dxa"/>
            <w:gridSpan w:val="2"/>
            <w:tcMar>
              <w:left w:w="57" w:type="dxa"/>
              <w:right w:w="57" w:type="dxa"/>
            </w:tcMar>
            <w:vAlign w:val="center"/>
          </w:tcPr>
          <w:p w14:paraId="30CD1418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688A985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03DC3421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31C87D2D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B83ED7" w:rsidRPr="00B83ED7" w14:paraId="516D6C11" w14:textId="77777777" w:rsidTr="00234690">
        <w:tc>
          <w:tcPr>
            <w:tcW w:w="4111" w:type="dxa"/>
            <w:tcMar>
              <w:left w:w="57" w:type="dxa"/>
              <w:right w:w="57" w:type="dxa"/>
            </w:tcMar>
            <w:vAlign w:val="center"/>
          </w:tcPr>
          <w:p w14:paraId="3772803D" w14:textId="4BB9EDC4" w:rsidR="00B83ED7" w:rsidRPr="00B83ED7" w:rsidRDefault="00210D5F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&lt;&lt;Participante</w:t>
            </w:r>
            <w:r>
              <w:rPr>
                <w:rFonts w:ascii="Arial" w:hAnsi="Arial" w:cs="Arial"/>
              </w:rPr>
              <w:t>5</w:t>
            </w:r>
            <w:r w:rsidRPr="00CB7794">
              <w:rPr>
                <w:rFonts w:ascii="Arial" w:hAnsi="Arial" w:cs="Arial"/>
              </w:rPr>
              <w:t>&gt;&gt;</w:t>
            </w:r>
          </w:p>
        </w:tc>
        <w:tc>
          <w:tcPr>
            <w:tcW w:w="2268" w:type="dxa"/>
            <w:gridSpan w:val="2"/>
            <w:tcMar>
              <w:left w:w="57" w:type="dxa"/>
              <w:right w:w="57" w:type="dxa"/>
            </w:tcMar>
            <w:vAlign w:val="center"/>
          </w:tcPr>
          <w:p w14:paraId="3EAE81BF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3" w:type="dxa"/>
            <w:gridSpan w:val="2"/>
            <w:tcMar>
              <w:left w:w="57" w:type="dxa"/>
              <w:right w:w="57" w:type="dxa"/>
            </w:tcMar>
            <w:vAlign w:val="center"/>
          </w:tcPr>
          <w:p w14:paraId="47B45135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B9C2968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60ED5BBD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0CE53D4D" w14:textId="77777777" w:rsidR="00B83ED7" w:rsidRPr="00B83ED7" w:rsidRDefault="00B83ED7" w:rsidP="003157F3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432649" w:rsidRPr="00B83ED7" w14:paraId="6C9EBB12" w14:textId="77777777" w:rsidTr="00234690">
        <w:tc>
          <w:tcPr>
            <w:tcW w:w="4111" w:type="dxa"/>
            <w:tcMar>
              <w:left w:w="57" w:type="dxa"/>
              <w:right w:w="57" w:type="dxa"/>
            </w:tcMar>
            <w:vAlign w:val="center"/>
          </w:tcPr>
          <w:p w14:paraId="6DD7B1BF" w14:textId="52B7806A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&lt;&lt;Participante</w:t>
            </w:r>
            <w:r>
              <w:rPr>
                <w:rFonts w:ascii="Arial" w:hAnsi="Arial" w:cs="Arial"/>
              </w:rPr>
              <w:t>6</w:t>
            </w:r>
            <w:r w:rsidRPr="00CB7794">
              <w:rPr>
                <w:rFonts w:ascii="Arial" w:hAnsi="Arial" w:cs="Arial"/>
              </w:rPr>
              <w:t>&gt;&gt;</w:t>
            </w:r>
          </w:p>
        </w:tc>
        <w:tc>
          <w:tcPr>
            <w:tcW w:w="2268" w:type="dxa"/>
            <w:gridSpan w:val="2"/>
            <w:tcMar>
              <w:left w:w="57" w:type="dxa"/>
              <w:right w:w="57" w:type="dxa"/>
            </w:tcMar>
            <w:vAlign w:val="center"/>
          </w:tcPr>
          <w:p w14:paraId="06CAE9F8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3" w:type="dxa"/>
            <w:gridSpan w:val="2"/>
            <w:tcMar>
              <w:left w:w="57" w:type="dxa"/>
              <w:right w:w="57" w:type="dxa"/>
            </w:tcMar>
            <w:vAlign w:val="center"/>
          </w:tcPr>
          <w:p w14:paraId="317E930E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FDC5042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21FFDB74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6F92C50F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432649" w:rsidRPr="00B83ED7" w14:paraId="29B34D50" w14:textId="77777777" w:rsidTr="00234690">
        <w:tc>
          <w:tcPr>
            <w:tcW w:w="4111" w:type="dxa"/>
            <w:tcMar>
              <w:left w:w="57" w:type="dxa"/>
              <w:right w:w="57" w:type="dxa"/>
            </w:tcMar>
            <w:vAlign w:val="center"/>
          </w:tcPr>
          <w:p w14:paraId="207B8DAA" w14:textId="23483C8B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&lt;&lt;Participante</w:t>
            </w:r>
            <w:r>
              <w:rPr>
                <w:rFonts w:ascii="Arial" w:hAnsi="Arial" w:cs="Arial"/>
              </w:rPr>
              <w:t>7</w:t>
            </w:r>
            <w:r w:rsidRPr="00CB7794">
              <w:rPr>
                <w:rFonts w:ascii="Arial" w:hAnsi="Arial" w:cs="Arial"/>
              </w:rPr>
              <w:t>&gt;&gt;</w:t>
            </w:r>
          </w:p>
        </w:tc>
        <w:tc>
          <w:tcPr>
            <w:tcW w:w="2268" w:type="dxa"/>
            <w:gridSpan w:val="2"/>
            <w:tcMar>
              <w:left w:w="57" w:type="dxa"/>
              <w:right w:w="57" w:type="dxa"/>
            </w:tcMar>
            <w:vAlign w:val="center"/>
          </w:tcPr>
          <w:p w14:paraId="3EF66A6E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3" w:type="dxa"/>
            <w:gridSpan w:val="2"/>
            <w:tcMar>
              <w:left w:w="57" w:type="dxa"/>
              <w:right w:w="57" w:type="dxa"/>
            </w:tcMar>
            <w:vAlign w:val="center"/>
          </w:tcPr>
          <w:p w14:paraId="0E5DD63B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0F047DC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5D01A620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234F0659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432649" w:rsidRPr="00B83ED7" w14:paraId="48F25F30" w14:textId="77777777" w:rsidTr="00234690">
        <w:tc>
          <w:tcPr>
            <w:tcW w:w="4111" w:type="dxa"/>
            <w:tcMar>
              <w:left w:w="57" w:type="dxa"/>
              <w:right w:w="57" w:type="dxa"/>
            </w:tcMar>
            <w:vAlign w:val="center"/>
          </w:tcPr>
          <w:p w14:paraId="5EA9CCC1" w14:textId="3CE043F5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&lt;&lt;Participante</w:t>
            </w:r>
            <w:r>
              <w:rPr>
                <w:rFonts w:ascii="Arial" w:hAnsi="Arial" w:cs="Arial"/>
              </w:rPr>
              <w:t>8</w:t>
            </w:r>
            <w:r w:rsidRPr="00CB7794">
              <w:rPr>
                <w:rFonts w:ascii="Arial" w:hAnsi="Arial" w:cs="Arial"/>
              </w:rPr>
              <w:t>&gt;&gt;</w:t>
            </w:r>
          </w:p>
        </w:tc>
        <w:tc>
          <w:tcPr>
            <w:tcW w:w="2268" w:type="dxa"/>
            <w:gridSpan w:val="2"/>
            <w:tcMar>
              <w:left w:w="57" w:type="dxa"/>
              <w:right w:w="57" w:type="dxa"/>
            </w:tcMar>
            <w:vAlign w:val="center"/>
          </w:tcPr>
          <w:p w14:paraId="3320E806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3" w:type="dxa"/>
            <w:gridSpan w:val="2"/>
            <w:tcMar>
              <w:left w:w="57" w:type="dxa"/>
              <w:right w:w="57" w:type="dxa"/>
            </w:tcMar>
            <w:vAlign w:val="center"/>
          </w:tcPr>
          <w:p w14:paraId="1071F4D7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ECA9A98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3D99A5CA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4A7A17DD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432649" w:rsidRPr="00B83ED7" w14:paraId="40C49C16" w14:textId="77777777" w:rsidTr="00234690">
        <w:tc>
          <w:tcPr>
            <w:tcW w:w="4111" w:type="dxa"/>
            <w:tcMar>
              <w:left w:w="57" w:type="dxa"/>
              <w:right w:w="57" w:type="dxa"/>
            </w:tcMar>
            <w:vAlign w:val="center"/>
          </w:tcPr>
          <w:p w14:paraId="153A8F7A" w14:textId="3F1713D6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&lt;&lt;Participante</w:t>
            </w:r>
            <w:r>
              <w:rPr>
                <w:rFonts w:ascii="Arial" w:hAnsi="Arial" w:cs="Arial"/>
              </w:rPr>
              <w:t>9</w:t>
            </w:r>
            <w:r w:rsidRPr="00CB7794">
              <w:rPr>
                <w:rFonts w:ascii="Arial" w:hAnsi="Arial" w:cs="Arial"/>
              </w:rPr>
              <w:t>&gt;&gt;</w:t>
            </w:r>
          </w:p>
        </w:tc>
        <w:tc>
          <w:tcPr>
            <w:tcW w:w="2268" w:type="dxa"/>
            <w:gridSpan w:val="2"/>
            <w:tcMar>
              <w:left w:w="57" w:type="dxa"/>
              <w:right w:w="57" w:type="dxa"/>
            </w:tcMar>
            <w:vAlign w:val="center"/>
          </w:tcPr>
          <w:p w14:paraId="029F0966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3" w:type="dxa"/>
            <w:gridSpan w:val="2"/>
            <w:tcMar>
              <w:left w:w="57" w:type="dxa"/>
              <w:right w:w="57" w:type="dxa"/>
            </w:tcMar>
            <w:vAlign w:val="center"/>
          </w:tcPr>
          <w:p w14:paraId="2A384BDF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CC37E3C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02CE9493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4A267789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  <w:tr w:rsidR="00432649" w:rsidRPr="00B83ED7" w14:paraId="1F8E4238" w14:textId="77777777" w:rsidTr="00234690">
        <w:tc>
          <w:tcPr>
            <w:tcW w:w="4111" w:type="dxa"/>
            <w:tcMar>
              <w:left w:w="57" w:type="dxa"/>
              <w:right w:w="57" w:type="dxa"/>
            </w:tcMar>
            <w:vAlign w:val="center"/>
          </w:tcPr>
          <w:p w14:paraId="3EB104A7" w14:textId="6E6862A0" w:rsidR="00432649" w:rsidRPr="00CB7794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&lt;&lt;Participante</w:t>
            </w:r>
            <w:r>
              <w:rPr>
                <w:rFonts w:ascii="Arial" w:hAnsi="Arial" w:cs="Arial"/>
              </w:rPr>
              <w:t>10</w:t>
            </w:r>
            <w:r w:rsidRPr="00CB7794">
              <w:rPr>
                <w:rFonts w:ascii="Arial" w:hAnsi="Arial" w:cs="Arial"/>
              </w:rPr>
              <w:t>&gt;&gt;</w:t>
            </w:r>
          </w:p>
        </w:tc>
        <w:tc>
          <w:tcPr>
            <w:tcW w:w="2268" w:type="dxa"/>
            <w:gridSpan w:val="2"/>
            <w:tcMar>
              <w:left w:w="57" w:type="dxa"/>
              <w:right w:w="57" w:type="dxa"/>
            </w:tcMar>
            <w:vAlign w:val="center"/>
          </w:tcPr>
          <w:p w14:paraId="280C4885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3" w:type="dxa"/>
            <w:gridSpan w:val="2"/>
            <w:tcMar>
              <w:left w:w="57" w:type="dxa"/>
              <w:right w:w="57" w:type="dxa"/>
            </w:tcMar>
            <w:vAlign w:val="center"/>
          </w:tcPr>
          <w:p w14:paraId="7A46E596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CE2B271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6FE451C5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2521DFAA" w14:textId="77777777" w:rsidR="00432649" w:rsidRPr="00B83ED7" w:rsidRDefault="00432649" w:rsidP="00432649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</w:tr>
    </w:tbl>
    <w:p w14:paraId="51A4D640" w14:textId="77777777" w:rsidR="00A64D84" w:rsidRPr="00B83ED7" w:rsidRDefault="00A64D84" w:rsidP="00560A6F">
      <w:pPr>
        <w:ind w:left="851" w:hanging="851"/>
        <w:rPr>
          <w:rFonts w:ascii="Arial" w:hAnsi="Arial" w:cs="Arial"/>
        </w:rPr>
      </w:pPr>
    </w:p>
    <w:p w14:paraId="3BBC426C" w14:textId="77777777" w:rsidR="007F0DF4" w:rsidRPr="00B83ED7" w:rsidRDefault="007F0DF4" w:rsidP="00560A6F">
      <w:pPr>
        <w:pStyle w:val="Prrafodelista"/>
        <w:numPr>
          <w:ilvl w:val="0"/>
          <w:numId w:val="1"/>
        </w:numPr>
        <w:ind w:left="851" w:hanging="851"/>
        <w:rPr>
          <w:rFonts w:ascii="Arial" w:hAnsi="Arial" w:cs="Arial"/>
        </w:rPr>
      </w:pPr>
      <w:r w:rsidRPr="00B83ED7">
        <w:rPr>
          <w:rFonts w:ascii="Arial" w:eastAsia="Times New Roman" w:hAnsi="Arial" w:cs="Arial"/>
          <w:b/>
          <w:bCs/>
          <w:lang w:eastAsia="es-CO"/>
        </w:rPr>
        <w:t>REGISTRO, COMENTARIOS RELEVANTES DE LA REUNIÓN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98"/>
      </w:tblGrid>
      <w:tr w:rsidR="00C20748" w:rsidRPr="00B83ED7" w14:paraId="637938B9" w14:textId="77777777" w:rsidTr="00551B80">
        <w:tc>
          <w:tcPr>
            <w:tcW w:w="10224" w:type="dxa"/>
            <w:shd w:val="clear" w:color="auto" w:fill="D9D9D9"/>
          </w:tcPr>
          <w:p w14:paraId="404CF5A9" w14:textId="7100E670" w:rsidR="00C20748" w:rsidRPr="00B83ED7" w:rsidRDefault="00C20748" w:rsidP="006D75C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1.</w:t>
            </w:r>
            <w:r w:rsidR="00CB7794" w:rsidRPr="00CB7794">
              <w:rPr>
                <w:rFonts w:ascii="Arial" w:hAnsi="Arial" w:cs="Arial"/>
              </w:rPr>
              <w:t xml:space="preserve"> &lt;&lt;Agenda1&gt;&gt;</w:t>
            </w:r>
          </w:p>
        </w:tc>
      </w:tr>
      <w:tr w:rsidR="00C20748" w:rsidRPr="00B83ED7" w14:paraId="33346974" w14:textId="77777777" w:rsidTr="00551B80">
        <w:tc>
          <w:tcPr>
            <w:tcW w:w="10224" w:type="dxa"/>
          </w:tcPr>
          <w:p w14:paraId="2D06F972" w14:textId="77777777" w:rsidR="003157F3" w:rsidRDefault="003157F3" w:rsidP="00533389">
            <w:pPr>
              <w:spacing w:after="0" w:line="240" w:lineRule="auto"/>
              <w:rPr>
                <w:rFonts w:ascii="Arial" w:hAnsi="Arial" w:cs="Arial"/>
              </w:rPr>
            </w:pPr>
          </w:p>
          <w:p w14:paraId="60620EAD" w14:textId="1EDD5B5E" w:rsidR="00C20748" w:rsidRPr="00B83ED7" w:rsidRDefault="00CB7794" w:rsidP="00533389">
            <w:pPr>
              <w:spacing w:after="0" w:line="240" w:lineRule="auto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&lt;&lt;Comentario1&gt;&gt;</w:t>
            </w:r>
          </w:p>
          <w:p w14:paraId="3D52F958" w14:textId="77777777" w:rsidR="00C20748" w:rsidRPr="00B83ED7" w:rsidRDefault="00C20748" w:rsidP="00560A6F">
            <w:pPr>
              <w:spacing w:after="0" w:line="240" w:lineRule="auto"/>
              <w:ind w:left="851" w:hanging="851"/>
              <w:rPr>
                <w:rFonts w:ascii="Arial" w:hAnsi="Arial" w:cs="Arial"/>
              </w:rPr>
            </w:pPr>
          </w:p>
        </w:tc>
      </w:tr>
      <w:tr w:rsidR="00C20748" w:rsidRPr="00B83ED7" w14:paraId="2EB80D90" w14:textId="77777777" w:rsidTr="00551B80">
        <w:tc>
          <w:tcPr>
            <w:tcW w:w="10224" w:type="dxa"/>
            <w:shd w:val="clear" w:color="auto" w:fill="D9D9D9"/>
          </w:tcPr>
          <w:p w14:paraId="7CBE61BA" w14:textId="7698857F" w:rsidR="00C20748" w:rsidRPr="00B83ED7" w:rsidRDefault="00C20748" w:rsidP="006D75C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2.</w:t>
            </w:r>
            <w:r w:rsidR="00CB7794" w:rsidRPr="00CB7794">
              <w:rPr>
                <w:rFonts w:ascii="Arial" w:hAnsi="Arial" w:cs="Arial"/>
              </w:rPr>
              <w:t xml:space="preserve"> &lt;&lt;Agenda2&gt;&gt;</w:t>
            </w:r>
          </w:p>
        </w:tc>
      </w:tr>
      <w:tr w:rsidR="00C20748" w:rsidRPr="00B83ED7" w14:paraId="5147B410" w14:textId="77777777" w:rsidTr="00551B80">
        <w:tc>
          <w:tcPr>
            <w:tcW w:w="10224" w:type="dxa"/>
          </w:tcPr>
          <w:p w14:paraId="65ED23DA" w14:textId="77777777" w:rsidR="00C20748" w:rsidRPr="00B83ED7" w:rsidRDefault="00C20748" w:rsidP="00066C2A">
            <w:pPr>
              <w:spacing w:after="0" w:line="240" w:lineRule="auto"/>
              <w:rPr>
                <w:rFonts w:ascii="Arial" w:hAnsi="Arial" w:cs="Arial"/>
              </w:rPr>
            </w:pPr>
          </w:p>
          <w:p w14:paraId="226CAE71" w14:textId="588BF5C1" w:rsidR="00C20748" w:rsidRPr="00B83ED7" w:rsidRDefault="00CB7794" w:rsidP="003157F3">
            <w:pPr>
              <w:spacing w:after="0" w:line="240" w:lineRule="auto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&lt;&lt;Comentario</w:t>
            </w:r>
            <w:r>
              <w:rPr>
                <w:rFonts w:ascii="Arial" w:hAnsi="Arial" w:cs="Arial"/>
              </w:rPr>
              <w:t>2</w:t>
            </w:r>
            <w:r w:rsidRPr="00CB7794">
              <w:rPr>
                <w:rFonts w:ascii="Arial" w:hAnsi="Arial" w:cs="Arial"/>
              </w:rPr>
              <w:t>&gt;&gt;</w:t>
            </w:r>
          </w:p>
          <w:p w14:paraId="74985839" w14:textId="77777777" w:rsidR="00C20748" w:rsidRPr="00B83ED7" w:rsidRDefault="00C20748" w:rsidP="00560A6F">
            <w:pPr>
              <w:spacing w:after="0" w:line="240" w:lineRule="auto"/>
              <w:ind w:left="851" w:hanging="851"/>
              <w:rPr>
                <w:rFonts w:ascii="Arial" w:hAnsi="Arial" w:cs="Arial"/>
              </w:rPr>
            </w:pPr>
          </w:p>
          <w:p w14:paraId="137D8443" w14:textId="77777777" w:rsidR="00C20748" w:rsidRPr="00B83ED7" w:rsidRDefault="00C20748" w:rsidP="00560A6F">
            <w:pPr>
              <w:spacing w:after="0" w:line="240" w:lineRule="auto"/>
              <w:ind w:left="851" w:hanging="851"/>
              <w:rPr>
                <w:rFonts w:ascii="Arial" w:hAnsi="Arial" w:cs="Arial"/>
              </w:rPr>
            </w:pPr>
          </w:p>
        </w:tc>
      </w:tr>
      <w:tr w:rsidR="00C20748" w:rsidRPr="00B83ED7" w14:paraId="4195DFB1" w14:textId="77777777" w:rsidTr="00551B80">
        <w:tc>
          <w:tcPr>
            <w:tcW w:w="10224" w:type="dxa"/>
            <w:shd w:val="clear" w:color="auto" w:fill="D9D9D9"/>
          </w:tcPr>
          <w:p w14:paraId="46D3ACB8" w14:textId="7EE1EF6B" w:rsidR="00C20748" w:rsidRPr="00B83ED7" w:rsidRDefault="00C20748" w:rsidP="006D75C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3.</w:t>
            </w:r>
            <w:r w:rsidR="00CB7794" w:rsidRPr="00CB7794">
              <w:rPr>
                <w:rFonts w:ascii="Arial" w:hAnsi="Arial" w:cs="Arial"/>
              </w:rPr>
              <w:t xml:space="preserve"> &lt;&lt;Agenda</w:t>
            </w:r>
            <w:r w:rsidR="00CB7794">
              <w:rPr>
                <w:rFonts w:ascii="Arial" w:hAnsi="Arial" w:cs="Arial"/>
              </w:rPr>
              <w:t>3</w:t>
            </w:r>
            <w:r w:rsidR="00CB7794" w:rsidRPr="00CB7794">
              <w:rPr>
                <w:rFonts w:ascii="Arial" w:hAnsi="Arial" w:cs="Arial"/>
              </w:rPr>
              <w:t>&gt;&gt;</w:t>
            </w:r>
          </w:p>
        </w:tc>
      </w:tr>
      <w:tr w:rsidR="00C20748" w:rsidRPr="00B83ED7" w14:paraId="05B5DECE" w14:textId="77777777" w:rsidTr="00551B80">
        <w:tc>
          <w:tcPr>
            <w:tcW w:w="10224" w:type="dxa"/>
          </w:tcPr>
          <w:p w14:paraId="29FBEE9C" w14:textId="77777777" w:rsidR="003157F3" w:rsidRDefault="003157F3" w:rsidP="00066C2A">
            <w:pPr>
              <w:spacing w:after="0" w:line="240" w:lineRule="auto"/>
              <w:rPr>
                <w:rFonts w:ascii="Arial" w:hAnsi="Arial" w:cs="Arial"/>
              </w:rPr>
            </w:pPr>
          </w:p>
          <w:p w14:paraId="3650BA4A" w14:textId="36E34D06" w:rsidR="00C20748" w:rsidRPr="00B83ED7" w:rsidRDefault="00CB7794" w:rsidP="00066C2A">
            <w:pPr>
              <w:spacing w:after="0" w:line="240" w:lineRule="auto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&lt;&lt;Comentario</w:t>
            </w:r>
            <w:r>
              <w:rPr>
                <w:rFonts w:ascii="Arial" w:hAnsi="Arial" w:cs="Arial"/>
              </w:rPr>
              <w:t>3</w:t>
            </w:r>
            <w:r w:rsidRPr="00CB7794">
              <w:rPr>
                <w:rFonts w:ascii="Arial" w:hAnsi="Arial" w:cs="Arial"/>
              </w:rPr>
              <w:t>&gt;&gt;</w:t>
            </w:r>
          </w:p>
          <w:p w14:paraId="5207863E" w14:textId="77777777" w:rsidR="00C20748" w:rsidRPr="00B83ED7" w:rsidRDefault="00C20748" w:rsidP="00560A6F">
            <w:pPr>
              <w:spacing w:after="0" w:line="240" w:lineRule="auto"/>
              <w:ind w:left="851" w:hanging="851"/>
              <w:rPr>
                <w:rFonts w:ascii="Arial" w:hAnsi="Arial" w:cs="Arial"/>
              </w:rPr>
            </w:pPr>
          </w:p>
        </w:tc>
      </w:tr>
      <w:tr w:rsidR="00C20748" w:rsidRPr="00B83ED7" w14:paraId="53F10ABE" w14:textId="77777777" w:rsidTr="00551B80">
        <w:tc>
          <w:tcPr>
            <w:tcW w:w="10224" w:type="dxa"/>
            <w:shd w:val="clear" w:color="auto" w:fill="D9D9D9"/>
          </w:tcPr>
          <w:p w14:paraId="2D3135FE" w14:textId="4AB37958" w:rsidR="00C20748" w:rsidRPr="00B83ED7" w:rsidRDefault="00C20748" w:rsidP="006D75C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4.</w:t>
            </w:r>
            <w:r w:rsidR="00CB7794" w:rsidRPr="00CB7794">
              <w:rPr>
                <w:rFonts w:ascii="Arial" w:hAnsi="Arial" w:cs="Arial"/>
              </w:rPr>
              <w:t xml:space="preserve"> &lt;&lt;Agenda4&gt;&gt;</w:t>
            </w:r>
          </w:p>
        </w:tc>
      </w:tr>
      <w:tr w:rsidR="00C20748" w:rsidRPr="00B83ED7" w14:paraId="20748B5B" w14:textId="77777777" w:rsidTr="00551B80">
        <w:tc>
          <w:tcPr>
            <w:tcW w:w="10224" w:type="dxa"/>
          </w:tcPr>
          <w:p w14:paraId="5F46E4D0" w14:textId="77777777" w:rsidR="003157F3" w:rsidRDefault="003157F3" w:rsidP="003157F3">
            <w:pPr>
              <w:spacing w:after="0" w:line="240" w:lineRule="auto"/>
              <w:rPr>
                <w:rFonts w:ascii="Arial" w:hAnsi="Arial" w:cs="Arial"/>
              </w:rPr>
            </w:pPr>
          </w:p>
          <w:p w14:paraId="61360113" w14:textId="40FDAF9D" w:rsidR="00C20748" w:rsidRPr="00B83ED7" w:rsidRDefault="00CB7794" w:rsidP="003157F3">
            <w:pPr>
              <w:spacing w:after="0" w:line="240" w:lineRule="auto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&lt;&lt;Comentario</w:t>
            </w:r>
            <w:r>
              <w:rPr>
                <w:rFonts w:ascii="Arial" w:hAnsi="Arial" w:cs="Arial"/>
              </w:rPr>
              <w:t>4</w:t>
            </w:r>
            <w:r w:rsidRPr="00CB7794">
              <w:rPr>
                <w:rFonts w:ascii="Arial" w:hAnsi="Arial" w:cs="Arial"/>
              </w:rPr>
              <w:t>&gt;&gt;</w:t>
            </w:r>
          </w:p>
          <w:p w14:paraId="2D6F4345" w14:textId="77777777" w:rsidR="00C20748" w:rsidRPr="00B83ED7" w:rsidRDefault="00C20748" w:rsidP="00560A6F">
            <w:pPr>
              <w:spacing w:after="0" w:line="240" w:lineRule="auto"/>
              <w:ind w:left="851" w:hanging="851"/>
              <w:rPr>
                <w:rFonts w:ascii="Arial" w:hAnsi="Arial" w:cs="Arial"/>
              </w:rPr>
            </w:pPr>
          </w:p>
        </w:tc>
      </w:tr>
      <w:tr w:rsidR="00C20748" w:rsidRPr="00B83ED7" w14:paraId="18689101" w14:textId="77777777" w:rsidTr="00551B80">
        <w:tc>
          <w:tcPr>
            <w:tcW w:w="10224" w:type="dxa"/>
            <w:shd w:val="clear" w:color="auto" w:fill="D9D9D9"/>
          </w:tcPr>
          <w:p w14:paraId="3212DB01" w14:textId="0622FB92" w:rsidR="00C20748" w:rsidRPr="00B83ED7" w:rsidRDefault="00C20748" w:rsidP="006D75C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5.</w:t>
            </w:r>
            <w:r w:rsidR="00CB7794" w:rsidRPr="00CB7794">
              <w:rPr>
                <w:rFonts w:ascii="Arial" w:hAnsi="Arial" w:cs="Arial"/>
              </w:rPr>
              <w:t xml:space="preserve"> &lt;&lt;Agenda</w:t>
            </w:r>
            <w:r w:rsidR="00CB7794">
              <w:rPr>
                <w:rFonts w:ascii="Arial" w:hAnsi="Arial" w:cs="Arial"/>
              </w:rPr>
              <w:t>5</w:t>
            </w:r>
            <w:r w:rsidR="00CB7794" w:rsidRPr="00CB7794">
              <w:rPr>
                <w:rFonts w:ascii="Arial" w:hAnsi="Arial" w:cs="Arial"/>
              </w:rPr>
              <w:t>&gt;&gt;</w:t>
            </w:r>
          </w:p>
        </w:tc>
      </w:tr>
      <w:tr w:rsidR="00C20748" w:rsidRPr="00B83ED7" w14:paraId="65A5983B" w14:textId="77777777" w:rsidTr="00551B80">
        <w:tc>
          <w:tcPr>
            <w:tcW w:w="10224" w:type="dxa"/>
          </w:tcPr>
          <w:p w14:paraId="456D43BA" w14:textId="77777777" w:rsidR="003157F3" w:rsidRDefault="003157F3" w:rsidP="003157F3">
            <w:pPr>
              <w:spacing w:after="0" w:line="240" w:lineRule="auto"/>
              <w:rPr>
                <w:rFonts w:ascii="Arial" w:hAnsi="Arial" w:cs="Arial"/>
              </w:rPr>
            </w:pPr>
          </w:p>
          <w:p w14:paraId="7E8F8C75" w14:textId="3DC4E40B" w:rsidR="00C20748" w:rsidRPr="00B83ED7" w:rsidRDefault="00CB7794" w:rsidP="003157F3">
            <w:pPr>
              <w:spacing w:after="0" w:line="240" w:lineRule="auto"/>
              <w:rPr>
                <w:rFonts w:ascii="Arial" w:hAnsi="Arial" w:cs="Arial"/>
              </w:rPr>
            </w:pPr>
            <w:r w:rsidRPr="00CB7794">
              <w:rPr>
                <w:rFonts w:ascii="Arial" w:hAnsi="Arial" w:cs="Arial"/>
              </w:rPr>
              <w:t>&lt;&lt;Comentario</w:t>
            </w:r>
            <w:r>
              <w:rPr>
                <w:rFonts w:ascii="Arial" w:hAnsi="Arial" w:cs="Arial"/>
              </w:rPr>
              <w:t>5</w:t>
            </w:r>
            <w:r w:rsidRPr="00CB7794">
              <w:rPr>
                <w:rFonts w:ascii="Arial" w:hAnsi="Arial" w:cs="Arial"/>
              </w:rPr>
              <w:t>&gt;&gt;</w:t>
            </w:r>
          </w:p>
          <w:p w14:paraId="008767CB" w14:textId="77777777" w:rsidR="00C20748" w:rsidRPr="00B83ED7" w:rsidRDefault="00C20748" w:rsidP="00560A6F">
            <w:pPr>
              <w:spacing w:after="0" w:line="240" w:lineRule="auto"/>
              <w:ind w:left="851" w:hanging="851"/>
              <w:rPr>
                <w:rFonts w:ascii="Arial" w:hAnsi="Arial" w:cs="Arial"/>
              </w:rPr>
            </w:pPr>
          </w:p>
        </w:tc>
      </w:tr>
      <w:tr w:rsidR="00C20748" w:rsidRPr="00B83ED7" w14:paraId="26D08DA6" w14:textId="77777777" w:rsidTr="00551B80">
        <w:tc>
          <w:tcPr>
            <w:tcW w:w="10224" w:type="dxa"/>
            <w:shd w:val="clear" w:color="auto" w:fill="D9D9D9"/>
          </w:tcPr>
          <w:p w14:paraId="1CCE0633" w14:textId="1257822E" w:rsidR="00C20748" w:rsidRPr="00B83ED7" w:rsidRDefault="00C20748" w:rsidP="006D75C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Varios</w:t>
            </w:r>
            <w:r w:rsidR="00CB7794">
              <w:rPr>
                <w:rFonts w:ascii="Arial" w:hAnsi="Arial" w:cs="Arial"/>
                <w:b/>
              </w:rPr>
              <w:t xml:space="preserve"> </w:t>
            </w:r>
            <w:r w:rsidR="00CB7794" w:rsidRPr="00CB7794">
              <w:rPr>
                <w:rFonts w:ascii="Arial" w:hAnsi="Arial" w:cs="Arial"/>
              </w:rPr>
              <w:t>&lt;&lt;AgendaVarios&gt;&gt;</w:t>
            </w:r>
          </w:p>
        </w:tc>
      </w:tr>
      <w:tr w:rsidR="00C20748" w:rsidRPr="00B83ED7" w14:paraId="57DA7E19" w14:textId="77777777" w:rsidTr="00551B80">
        <w:tc>
          <w:tcPr>
            <w:tcW w:w="10224" w:type="dxa"/>
          </w:tcPr>
          <w:p w14:paraId="2903EAC8" w14:textId="77777777" w:rsidR="00210D5F" w:rsidRDefault="00210D5F" w:rsidP="003157F3">
            <w:pPr>
              <w:spacing w:after="0" w:line="240" w:lineRule="auto"/>
              <w:rPr>
                <w:rFonts w:ascii="Arial" w:hAnsi="Arial" w:cs="Arial"/>
                <w:bCs/>
              </w:rPr>
            </w:pPr>
          </w:p>
          <w:p w14:paraId="3249B182" w14:textId="244FEB55" w:rsidR="00C20748" w:rsidRPr="00210D5F" w:rsidRDefault="00CB7794" w:rsidP="003157F3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210D5F">
              <w:rPr>
                <w:rFonts w:ascii="Arial" w:hAnsi="Arial" w:cs="Arial"/>
                <w:bCs/>
              </w:rPr>
              <w:t>&lt;&lt;ComentarioVarios&gt;&gt;</w:t>
            </w:r>
          </w:p>
          <w:p w14:paraId="1D3D6864" w14:textId="77777777" w:rsidR="00C20748" w:rsidRPr="00B83ED7" w:rsidRDefault="00C20748" w:rsidP="00560A6F">
            <w:pPr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</w:p>
        </w:tc>
      </w:tr>
    </w:tbl>
    <w:p w14:paraId="742460A4" w14:textId="77777777" w:rsidR="00C20748" w:rsidRPr="00B83ED7" w:rsidRDefault="00C20748" w:rsidP="00560A6F">
      <w:pPr>
        <w:ind w:left="851" w:hanging="851"/>
        <w:rPr>
          <w:rFonts w:ascii="Arial" w:hAnsi="Arial" w:cs="Arial"/>
        </w:rPr>
      </w:pPr>
    </w:p>
    <w:p w14:paraId="329C726F" w14:textId="77777777" w:rsidR="007F0DF4" w:rsidRPr="00B83ED7" w:rsidRDefault="00B1072E" w:rsidP="00560A6F">
      <w:pPr>
        <w:pStyle w:val="Prrafodelista"/>
        <w:numPr>
          <w:ilvl w:val="0"/>
          <w:numId w:val="1"/>
        </w:numPr>
        <w:ind w:left="851" w:hanging="851"/>
        <w:rPr>
          <w:rFonts w:ascii="Arial" w:hAnsi="Arial" w:cs="Arial"/>
          <w:b/>
        </w:rPr>
      </w:pPr>
      <w:r w:rsidRPr="00B83ED7">
        <w:rPr>
          <w:rFonts w:ascii="Arial" w:hAnsi="Arial" w:cs="Arial"/>
          <w:b/>
        </w:rPr>
        <w:t xml:space="preserve">CIERRE Y </w:t>
      </w:r>
      <w:r w:rsidR="007F0DF4" w:rsidRPr="00B83ED7">
        <w:rPr>
          <w:rFonts w:ascii="Arial" w:hAnsi="Arial" w:cs="Arial"/>
          <w:b/>
        </w:rPr>
        <w:t>LISTADO DE PENDIENTES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5"/>
        <w:gridCol w:w="1735"/>
        <w:gridCol w:w="2659"/>
        <w:gridCol w:w="1889"/>
      </w:tblGrid>
      <w:tr w:rsidR="00FF6E56" w:rsidRPr="00B83ED7" w14:paraId="069A2838" w14:textId="77777777" w:rsidTr="006D75CB">
        <w:tc>
          <w:tcPr>
            <w:tcW w:w="3715" w:type="dxa"/>
            <w:shd w:val="clear" w:color="auto" w:fill="D9D9D9"/>
            <w:vAlign w:val="center"/>
          </w:tcPr>
          <w:p w14:paraId="36DED3BB" w14:textId="77777777" w:rsidR="00B1072E" w:rsidRPr="00B83ED7" w:rsidRDefault="00B1072E" w:rsidP="00560A6F">
            <w:pPr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Acción</w:t>
            </w:r>
          </w:p>
        </w:tc>
        <w:tc>
          <w:tcPr>
            <w:tcW w:w="1735" w:type="dxa"/>
            <w:shd w:val="clear" w:color="auto" w:fill="D9D9D9"/>
            <w:vAlign w:val="center"/>
          </w:tcPr>
          <w:p w14:paraId="1D6D8ABF" w14:textId="77777777" w:rsidR="00B1072E" w:rsidRPr="00B83ED7" w:rsidRDefault="00B1072E" w:rsidP="00560A6F">
            <w:pPr>
              <w:spacing w:after="0" w:line="240" w:lineRule="auto"/>
              <w:ind w:left="136" w:hanging="29"/>
              <w:jc w:val="center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Tipo de acción (Correctiva, preventiva, mejora)</w:t>
            </w:r>
          </w:p>
        </w:tc>
        <w:tc>
          <w:tcPr>
            <w:tcW w:w="2659" w:type="dxa"/>
            <w:shd w:val="clear" w:color="auto" w:fill="D9D9D9"/>
            <w:vAlign w:val="center"/>
          </w:tcPr>
          <w:p w14:paraId="0E7084C0" w14:textId="77777777" w:rsidR="00B1072E" w:rsidRPr="00B83ED7" w:rsidRDefault="00B1072E" w:rsidP="00560A6F">
            <w:pPr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Responsable</w:t>
            </w:r>
          </w:p>
        </w:tc>
        <w:tc>
          <w:tcPr>
            <w:tcW w:w="1889" w:type="dxa"/>
            <w:shd w:val="clear" w:color="auto" w:fill="D9D9D9"/>
            <w:vAlign w:val="center"/>
          </w:tcPr>
          <w:p w14:paraId="0DA1788B" w14:textId="77777777" w:rsidR="00B1072E" w:rsidRPr="00B83ED7" w:rsidRDefault="00B1072E" w:rsidP="00560A6F">
            <w:pPr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>Fecha de entrega</w:t>
            </w:r>
          </w:p>
        </w:tc>
      </w:tr>
      <w:tr w:rsidR="00FF6E56" w:rsidRPr="00B83ED7" w14:paraId="39B52A3C" w14:textId="77777777" w:rsidTr="006D75CB">
        <w:tc>
          <w:tcPr>
            <w:tcW w:w="3715" w:type="dxa"/>
            <w:vAlign w:val="center"/>
          </w:tcPr>
          <w:p w14:paraId="630596E7" w14:textId="66CB0D47" w:rsidR="00B1072E" w:rsidRPr="00B83ED7" w:rsidRDefault="007A0EF6" w:rsidP="003157F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7A0EF6">
              <w:rPr>
                <w:rFonts w:ascii="Arial" w:hAnsi="Arial" w:cs="Arial"/>
                <w:b/>
              </w:rPr>
              <w:t>&lt;&lt;Accion1&gt;&gt;</w:t>
            </w:r>
          </w:p>
        </w:tc>
        <w:tc>
          <w:tcPr>
            <w:tcW w:w="1735" w:type="dxa"/>
            <w:vAlign w:val="center"/>
          </w:tcPr>
          <w:p w14:paraId="687AFC59" w14:textId="2B66A180" w:rsidR="00B1072E" w:rsidRPr="00B83ED7" w:rsidRDefault="00BC5A4A" w:rsidP="009C3891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&lt;</w:t>
            </w:r>
            <w:r w:rsidR="00C440DE" w:rsidRPr="00C440DE">
              <w:rPr>
                <w:rFonts w:ascii="Arial" w:hAnsi="Arial" w:cs="Arial"/>
                <w:b/>
              </w:rPr>
              <w:t>&lt;Tipo1&gt;&gt;</w:t>
            </w:r>
          </w:p>
        </w:tc>
        <w:tc>
          <w:tcPr>
            <w:tcW w:w="2659" w:type="dxa"/>
            <w:vAlign w:val="center"/>
          </w:tcPr>
          <w:p w14:paraId="512FD9C4" w14:textId="5CE8C6B4" w:rsidR="00B1072E" w:rsidRPr="00B83ED7" w:rsidRDefault="001832E3" w:rsidP="0063136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1832E3">
              <w:rPr>
                <w:rFonts w:ascii="Arial" w:hAnsi="Arial" w:cs="Arial"/>
                <w:b/>
              </w:rPr>
              <w:t>&lt;&lt;Responsable1&gt;&gt;</w:t>
            </w:r>
          </w:p>
        </w:tc>
        <w:tc>
          <w:tcPr>
            <w:tcW w:w="1889" w:type="dxa"/>
            <w:vAlign w:val="center"/>
          </w:tcPr>
          <w:p w14:paraId="33C22293" w14:textId="1D31BC36" w:rsidR="00B1072E" w:rsidRPr="00B83ED7" w:rsidRDefault="00C83210" w:rsidP="009C3891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83210">
              <w:rPr>
                <w:rFonts w:ascii="Arial" w:hAnsi="Arial" w:cs="Arial"/>
                <w:b/>
              </w:rPr>
              <w:t>&lt;&lt;Fecha1&gt;&gt;</w:t>
            </w:r>
          </w:p>
        </w:tc>
      </w:tr>
      <w:tr w:rsidR="00FF6E56" w:rsidRPr="00B83ED7" w14:paraId="0DA8D56D" w14:textId="77777777" w:rsidTr="006D75CB">
        <w:tc>
          <w:tcPr>
            <w:tcW w:w="3715" w:type="dxa"/>
            <w:vAlign w:val="center"/>
          </w:tcPr>
          <w:p w14:paraId="7622088D" w14:textId="7580C894" w:rsidR="00B1072E" w:rsidRPr="00B83ED7" w:rsidRDefault="007A0EF6" w:rsidP="003157F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7A0EF6">
              <w:rPr>
                <w:rFonts w:ascii="Arial" w:hAnsi="Arial" w:cs="Arial"/>
                <w:b/>
              </w:rPr>
              <w:t>&lt;&lt;Accion</w:t>
            </w:r>
            <w:r>
              <w:rPr>
                <w:rFonts w:ascii="Arial" w:hAnsi="Arial" w:cs="Arial"/>
                <w:b/>
              </w:rPr>
              <w:t>2</w:t>
            </w:r>
            <w:r w:rsidRPr="007A0EF6">
              <w:rPr>
                <w:rFonts w:ascii="Arial" w:hAnsi="Arial" w:cs="Arial"/>
                <w:b/>
              </w:rPr>
              <w:t>&gt;&gt;</w:t>
            </w:r>
          </w:p>
        </w:tc>
        <w:tc>
          <w:tcPr>
            <w:tcW w:w="1735" w:type="dxa"/>
            <w:vAlign w:val="center"/>
          </w:tcPr>
          <w:p w14:paraId="12AEF160" w14:textId="1B4E669F" w:rsidR="00B1072E" w:rsidRPr="00B83ED7" w:rsidRDefault="00C440DE" w:rsidP="009C3891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440DE">
              <w:rPr>
                <w:rFonts w:ascii="Arial" w:hAnsi="Arial" w:cs="Arial"/>
                <w:b/>
              </w:rPr>
              <w:t>&lt;</w:t>
            </w:r>
            <w:r w:rsidR="00BC5A4A">
              <w:rPr>
                <w:rFonts w:ascii="Arial" w:hAnsi="Arial" w:cs="Arial"/>
                <w:b/>
              </w:rPr>
              <w:t>&lt;</w:t>
            </w:r>
            <w:r w:rsidRPr="00C440DE">
              <w:rPr>
                <w:rFonts w:ascii="Arial" w:hAnsi="Arial" w:cs="Arial"/>
                <w:b/>
              </w:rPr>
              <w:t>Tipo</w:t>
            </w:r>
            <w:r>
              <w:rPr>
                <w:rFonts w:ascii="Arial" w:hAnsi="Arial" w:cs="Arial"/>
                <w:b/>
              </w:rPr>
              <w:t>2</w:t>
            </w:r>
            <w:r w:rsidRPr="00C440DE">
              <w:rPr>
                <w:rFonts w:ascii="Arial" w:hAnsi="Arial" w:cs="Arial"/>
                <w:b/>
              </w:rPr>
              <w:t>&gt;&gt;</w:t>
            </w:r>
          </w:p>
        </w:tc>
        <w:tc>
          <w:tcPr>
            <w:tcW w:w="2659" w:type="dxa"/>
            <w:vAlign w:val="center"/>
          </w:tcPr>
          <w:p w14:paraId="5C6EB5EE" w14:textId="362B881E" w:rsidR="00B1072E" w:rsidRPr="00B83ED7" w:rsidRDefault="001832E3" w:rsidP="0063136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1832E3">
              <w:rPr>
                <w:rFonts w:ascii="Arial" w:hAnsi="Arial" w:cs="Arial"/>
                <w:b/>
              </w:rPr>
              <w:t>&lt;&lt;Responsable</w:t>
            </w:r>
            <w:r>
              <w:rPr>
                <w:rFonts w:ascii="Arial" w:hAnsi="Arial" w:cs="Arial"/>
                <w:b/>
              </w:rPr>
              <w:t>2</w:t>
            </w:r>
            <w:r w:rsidRPr="001832E3">
              <w:rPr>
                <w:rFonts w:ascii="Arial" w:hAnsi="Arial" w:cs="Arial"/>
                <w:b/>
              </w:rPr>
              <w:t>&gt;&gt;</w:t>
            </w:r>
          </w:p>
        </w:tc>
        <w:tc>
          <w:tcPr>
            <w:tcW w:w="1889" w:type="dxa"/>
            <w:vAlign w:val="center"/>
          </w:tcPr>
          <w:p w14:paraId="1E46654C" w14:textId="28EBC5EE" w:rsidR="00B1072E" w:rsidRPr="00B83ED7" w:rsidRDefault="00C83210" w:rsidP="009C3891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83210">
              <w:rPr>
                <w:rFonts w:ascii="Arial" w:hAnsi="Arial" w:cs="Arial"/>
                <w:b/>
              </w:rPr>
              <w:t>&lt;&lt;Fecha</w:t>
            </w:r>
            <w:r>
              <w:rPr>
                <w:rFonts w:ascii="Arial" w:hAnsi="Arial" w:cs="Arial"/>
                <w:b/>
              </w:rPr>
              <w:t>2</w:t>
            </w:r>
            <w:r w:rsidRPr="00C83210">
              <w:rPr>
                <w:rFonts w:ascii="Arial" w:hAnsi="Arial" w:cs="Arial"/>
                <w:b/>
              </w:rPr>
              <w:t>&gt;&gt;</w:t>
            </w:r>
          </w:p>
        </w:tc>
      </w:tr>
      <w:tr w:rsidR="00FF6E56" w:rsidRPr="00B83ED7" w14:paraId="619BDEB7" w14:textId="77777777" w:rsidTr="006D75CB">
        <w:tc>
          <w:tcPr>
            <w:tcW w:w="3715" w:type="dxa"/>
            <w:vAlign w:val="center"/>
          </w:tcPr>
          <w:p w14:paraId="21106EA5" w14:textId="58F1AFD1" w:rsidR="00B1072E" w:rsidRPr="00B83ED7" w:rsidRDefault="007A0EF6" w:rsidP="003157F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7A0EF6">
              <w:rPr>
                <w:rFonts w:ascii="Arial" w:hAnsi="Arial" w:cs="Arial"/>
                <w:b/>
              </w:rPr>
              <w:t>&lt;&lt;Accion</w:t>
            </w:r>
            <w:r>
              <w:rPr>
                <w:rFonts w:ascii="Arial" w:hAnsi="Arial" w:cs="Arial"/>
                <w:b/>
              </w:rPr>
              <w:t>3</w:t>
            </w:r>
            <w:r w:rsidRPr="007A0EF6">
              <w:rPr>
                <w:rFonts w:ascii="Arial" w:hAnsi="Arial" w:cs="Arial"/>
                <w:b/>
              </w:rPr>
              <w:t>&gt;&gt;</w:t>
            </w:r>
          </w:p>
        </w:tc>
        <w:tc>
          <w:tcPr>
            <w:tcW w:w="1735" w:type="dxa"/>
            <w:vAlign w:val="center"/>
          </w:tcPr>
          <w:p w14:paraId="0E7184B0" w14:textId="29C3A14D" w:rsidR="00B1072E" w:rsidRPr="00B83ED7" w:rsidRDefault="00C440DE" w:rsidP="009C3891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440DE">
              <w:rPr>
                <w:rFonts w:ascii="Arial" w:hAnsi="Arial" w:cs="Arial"/>
                <w:b/>
              </w:rPr>
              <w:t>&lt;</w:t>
            </w:r>
            <w:r w:rsidR="00BC5A4A">
              <w:rPr>
                <w:rFonts w:ascii="Arial" w:hAnsi="Arial" w:cs="Arial"/>
                <w:b/>
              </w:rPr>
              <w:t>&lt;</w:t>
            </w:r>
            <w:r w:rsidRPr="00C440DE">
              <w:rPr>
                <w:rFonts w:ascii="Arial" w:hAnsi="Arial" w:cs="Arial"/>
                <w:b/>
              </w:rPr>
              <w:t>Tipo</w:t>
            </w:r>
            <w:r>
              <w:rPr>
                <w:rFonts w:ascii="Arial" w:hAnsi="Arial" w:cs="Arial"/>
                <w:b/>
              </w:rPr>
              <w:t>3</w:t>
            </w:r>
            <w:r w:rsidRPr="00C440DE">
              <w:rPr>
                <w:rFonts w:ascii="Arial" w:hAnsi="Arial" w:cs="Arial"/>
                <w:b/>
              </w:rPr>
              <w:t>&gt;&gt;</w:t>
            </w:r>
          </w:p>
        </w:tc>
        <w:tc>
          <w:tcPr>
            <w:tcW w:w="2659" w:type="dxa"/>
            <w:vAlign w:val="center"/>
          </w:tcPr>
          <w:p w14:paraId="33FC1820" w14:textId="4BFCAEE5" w:rsidR="00B1072E" w:rsidRPr="00B83ED7" w:rsidRDefault="001832E3" w:rsidP="0063136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1832E3">
              <w:rPr>
                <w:rFonts w:ascii="Arial" w:hAnsi="Arial" w:cs="Arial"/>
                <w:b/>
              </w:rPr>
              <w:t>&lt;&lt;Responsable</w:t>
            </w:r>
            <w:r>
              <w:rPr>
                <w:rFonts w:ascii="Arial" w:hAnsi="Arial" w:cs="Arial"/>
                <w:b/>
              </w:rPr>
              <w:t>3</w:t>
            </w:r>
            <w:r w:rsidRPr="001832E3">
              <w:rPr>
                <w:rFonts w:ascii="Arial" w:hAnsi="Arial" w:cs="Arial"/>
                <w:b/>
              </w:rPr>
              <w:t>&gt;&gt;</w:t>
            </w:r>
          </w:p>
        </w:tc>
        <w:tc>
          <w:tcPr>
            <w:tcW w:w="1889" w:type="dxa"/>
            <w:vAlign w:val="center"/>
          </w:tcPr>
          <w:p w14:paraId="69364256" w14:textId="36999001" w:rsidR="00B1072E" w:rsidRPr="00B83ED7" w:rsidRDefault="00C83210" w:rsidP="009C3891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83210">
              <w:rPr>
                <w:rFonts w:ascii="Arial" w:hAnsi="Arial" w:cs="Arial"/>
                <w:b/>
              </w:rPr>
              <w:t>&lt;&lt;Fecha</w:t>
            </w:r>
            <w:r>
              <w:rPr>
                <w:rFonts w:ascii="Arial" w:hAnsi="Arial" w:cs="Arial"/>
                <w:b/>
              </w:rPr>
              <w:t>3</w:t>
            </w:r>
            <w:r w:rsidRPr="00C83210">
              <w:rPr>
                <w:rFonts w:ascii="Arial" w:hAnsi="Arial" w:cs="Arial"/>
                <w:b/>
              </w:rPr>
              <w:t>&gt;&gt;</w:t>
            </w:r>
          </w:p>
        </w:tc>
      </w:tr>
      <w:tr w:rsidR="00FF6E56" w:rsidRPr="00B83ED7" w14:paraId="758E20F3" w14:textId="77777777" w:rsidTr="006D75CB">
        <w:tc>
          <w:tcPr>
            <w:tcW w:w="3715" w:type="dxa"/>
            <w:vAlign w:val="center"/>
          </w:tcPr>
          <w:p w14:paraId="33BC0DE3" w14:textId="3F806BD1" w:rsidR="00B1072E" w:rsidRPr="00B83ED7" w:rsidRDefault="007A0EF6" w:rsidP="003157F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7A0EF6">
              <w:rPr>
                <w:rFonts w:ascii="Arial" w:hAnsi="Arial" w:cs="Arial"/>
                <w:b/>
              </w:rPr>
              <w:t>&lt;&lt;Accion</w:t>
            </w:r>
            <w:r>
              <w:rPr>
                <w:rFonts w:ascii="Arial" w:hAnsi="Arial" w:cs="Arial"/>
                <w:b/>
              </w:rPr>
              <w:t>4</w:t>
            </w:r>
            <w:r w:rsidRPr="007A0EF6">
              <w:rPr>
                <w:rFonts w:ascii="Arial" w:hAnsi="Arial" w:cs="Arial"/>
                <w:b/>
              </w:rPr>
              <w:t>&gt;&gt;</w:t>
            </w:r>
          </w:p>
        </w:tc>
        <w:tc>
          <w:tcPr>
            <w:tcW w:w="1735" w:type="dxa"/>
            <w:vAlign w:val="center"/>
          </w:tcPr>
          <w:p w14:paraId="506D9D86" w14:textId="510FE203" w:rsidR="00B1072E" w:rsidRPr="00B83ED7" w:rsidRDefault="00C440DE" w:rsidP="009C3891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440DE">
              <w:rPr>
                <w:rFonts w:ascii="Arial" w:hAnsi="Arial" w:cs="Arial"/>
                <w:b/>
              </w:rPr>
              <w:t>&lt;</w:t>
            </w:r>
            <w:r w:rsidR="00BC5A4A">
              <w:rPr>
                <w:rFonts w:ascii="Arial" w:hAnsi="Arial" w:cs="Arial"/>
                <w:b/>
              </w:rPr>
              <w:t>&lt;</w:t>
            </w:r>
            <w:r w:rsidRPr="00C440DE">
              <w:rPr>
                <w:rFonts w:ascii="Arial" w:hAnsi="Arial" w:cs="Arial"/>
                <w:b/>
              </w:rPr>
              <w:t>Tipo</w:t>
            </w:r>
            <w:r>
              <w:rPr>
                <w:rFonts w:ascii="Arial" w:hAnsi="Arial" w:cs="Arial"/>
                <w:b/>
              </w:rPr>
              <w:t>4</w:t>
            </w:r>
            <w:r w:rsidRPr="00C440DE">
              <w:rPr>
                <w:rFonts w:ascii="Arial" w:hAnsi="Arial" w:cs="Arial"/>
                <w:b/>
              </w:rPr>
              <w:t>&gt;&gt;</w:t>
            </w:r>
          </w:p>
        </w:tc>
        <w:tc>
          <w:tcPr>
            <w:tcW w:w="2659" w:type="dxa"/>
            <w:vAlign w:val="center"/>
          </w:tcPr>
          <w:p w14:paraId="1840F247" w14:textId="5090CBC7" w:rsidR="00B1072E" w:rsidRPr="00B83ED7" w:rsidRDefault="001832E3" w:rsidP="0063136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1832E3">
              <w:rPr>
                <w:rFonts w:ascii="Arial" w:hAnsi="Arial" w:cs="Arial"/>
                <w:b/>
              </w:rPr>
              <w:t>&lt;&lt;Responsable</w:t>
            </w:r>
            <w:r>
              <w:rPr>
                <w:rFonts w:ascii="Arial" w:hAnsi="Arial" w:cs="Arial"/>
                <w:b/>
              </w:rPr>
              <w:t>4</w:t>
            </w:r>
            <w:r w:rsidRPr="001832E3">
              <w:rPr>
                <w:rFonts w:ascii="Arial" w:hAnsi="Arial" w:cs="Arial"/>
                <w:b/>
              </w:rPr>
              <w:t>&gt;&gt;</w:t>
            </w:r>
          </w:p>
        </w:tc>
        <w:tc>
          <w:tcPr>
            <w:tcW w:w="1889" w:type="dxa"/>
            <w:vAlign w:val="center"/>
          </w:tcPr>
          <w:p w14:paraId="0E9B440B" w14:textId="3AD2C08C" w:rsidR="00B1072E" w:rsidRPr="00B83ED7" w:rsidRDefault="00C83210" w:rsidP="009C3891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83210">
              <w:rPr>
                <w:rFonts w:ascii="Arial" w:hAnsi="Arial" w:cs="Arial"/>
                <w:b/>
              </w:rPr>
              <w:t>&lt;&lt;Fecha</w:t>
            </w:r>
            <w:r>
              <w:rPr>
                <w:rFonts w:ascii="Arial" w:hAnsi="Arial" w:cs="Arial"/>
                <w:b/>
              </w:rPr>
              <w:t>4</w:t>
            </w:r>
            <w:r w:rsidRPr="00C83210">
              <w:rPr>
                <w:rFonts w:ascii="Arial" w:hAnsi="Arial" w:cs="Arial"/>
                <w:b/>
              </w:rPr>
              <w:t>&gt;&gt;</w:t>
            </w:r>
          </w:p>
        </w:tc>
      </w:tr>
      <w:tr w:rsidR="00FF6E56" w:rsidRPr="00B83ED7" w14:paraId="737B9DD8" w14:textId="77777777" w:rsidTr="006D75CB">
        <w:tc>
          <w:tcPr>
            <w:tcW w:w="3715" w:type="dxa"/>
            <w:vAlign w:val="center"/>
          </w:tcPr>
          <w:p w14:paraId="68930B01" w14:textId="7A040A53" w:rsidR="00B1072E" w:rsidRPr="00B83ED7" w:rsidRDefault="007A0EF6" w:rsidP="003157F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7A0EF6">
              <w:rPr>
                <w:rFonts w:ascii="Arial" w:hAnsi="Arial" w:cs="Arial"/>
                <w:b/>
              </w:rPr>
              <w:t>&lt;&lt;Accion</w:t>
            </w:r>
            <w:r>
              <w:rPr>
                <w:rFonts w:ascii="Arial" w:hAnsi="Arial" w:cs="Arial"/>
                <w:b/>
              </w:rPr>
              <w:t>5</w:t>
            </w:r>
            <w:r w:rsidRPr="007A0EF6">
              <w:rPr>
                <w:rFonts w:ascii="Arial" w:hAnsi="Arial" w:cs="Arial"/>
                <w:b/>
              </w:rPr>
              <w:t>&gt;&gt;</w:t>
            </w:r>
          </w:p>
        </w:tc>
        <w:tc>
          <w:tcPr>
            <w:tcW w:w="1735" w:type="dxa"/>
            <w:vAlign w:val="center"/>
          </w:tcPr>
          <w:p w14:paraId="6C1A0199" w14:textId="695E5B2A" w:rsidR="00B1072E" w:rsidRPr="00B83ED7" w:rsidRDefault="00C440DE" w:rsidP="00486C40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440DE">
              <w:rPr>
                <w:rFonts w:ascii="Arial" w:hAnsi="Arial" w:cs="Arial"/>
                <w:b/>
              </w:rPr>
              <w:t>&lt;</w:t>
            </w:r>
            <w:r w:rsidR="00BC5A4A">
              <w:rPr>
                <w:rFonts w:ascii="Arial" w:hAnsi="Arial" w:cs="Arial"/>
                <w:b/>
              </w:rPr>
              <w:t>&lt;</w:t>
            </w:r>
            <w:r w:rsidRPr="00C440DE">
              <w:rPr>
                <w:rFonts w:ascii="Arial" w:hAnsi="Arial" w:cs="Arial"/>
                <w:b/>
              </w:rPr>
              <w:t>Tipo</w:t>
            </w:r>
            <w:r>
              <w:rPr>
                <w:rFonts w:ascii="Arial" w:hAnsi="Arial" w:cs="Arial"/>
                <w:b/>
              </w:rPr>
              <w:t>5</w:t>
            </w:r>
            <w:r w:rsidRPr="00C440DE">
              <w:rPr>
                <w:rFonts w:ascii="Arial" w:hAnsi="Arial" w:cs="Arial"/>
                <w:b/>
              </w:rPr>
              <w:t>&gt;&gt;</w:t>
            </w:r>
          </w:p>
        </w:tc>
        <w:tc>
          <w:tcPr>
            <w:tcW w:w="2659" w:type="dxa"/>
            <w:vAlign w:val="center"/>
          </w:tcPr>
          <w:p w14:paraId="3CBC3B6D" w14:textId="7436365E" w:rsidR="00B1072E" w:rsidRPr="00B83ED7" w:rsidRDefault="001832E3" w:rsidP="0063136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1832E3">
              <w:rPr>
                <w:rFonts w:ascii="Arial" w:hAnsi="Arial" w:cs="Arial"/>
                <w:b/>
              </w:rPr>
              <w:t>&lt;&lt;Responsable</w:t>
            </w:r>
            <w:r>
              <w:rPr>
                <w:rFonts w:ascii="Arial" w:hAnsi="Arial" w:cs="Arial"/>
                <w:b/>
              </w:rPr>
              <w:t>5</w:t>
            </w:r>
            <w:r w:rsidRPr="001832E3">
              <w:rPr>
                <w:rFonts w:ascii="Arial" w:hAnsi="Arial" w:cs="Arial"/>
                <w:b/>
              </w:rPr>
              <w:t>&gt;&gt;</w:t>
            </w:r>
          </w:p>
        </w:tc>
        <w:tc>
          <w:tcPr>
            <w:tcW w:w="1889" w:type="dxa"/>
            <w:vAlign w:val="center"/>
          </w:tcPr>
          <w:p w14:paraId="1C408D5B" w14:textId="3C0CE038" w:rsidR="00B1072E" w:rsidRPr="00B83ED7" w:rsidRDefault="00C83210" w:rsidP="00486C40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83210">
              <w:rPr>
                <w:rFonts w:ascii="Arial" w:hAnsi="Arial" w:cs="Arial"/>
                <w:b/>
              </w:rPr>
              <w:t>&lt;&lt;Fecha</w:t>
            </w:r>
            <w:r>
              <w:rPr>
                <w:rFonts w:ascii="Arial" w:hAnsi="Arial" w:cs="Arial"/>
                <w:b/>
              </w:rPr>
              <w:t>5</w:t>
            </w:r>
            <w:r w:rsidRPr="00C83210">
              <w:rPr>
                <w:rFonts w:ascii="Arial" w:hAnsi="Arial" w:cs="Arial"/>
                <w:b/>
              </w:rPr>
              <w:t>&gt;&gt;</w:t>
            </w:r>
          </w:p>
        </w:tc>
      </w:tr>
      <w:tr w:rsidR="00DB7B16" w:rsidRPr="00B83ED7" w14:paraId="459065A2" w14:textId="77777777" w:rsidTr="0063136A">
        <w:tc>
          <w:tcPr>
            <w:tcW w:w="9998" w:type="dxa"/>
            <w:gridSpan w:val="4"/>
            <w:shd w:val="clear" w:color="auto" w:fill="D9D9D9"/>
          </w:tcPr>
          <w:p w14:paraId="686353BD" w14:textId="77777777" w:rsidR="00DB7B16" w:rsidRPr="00B83ED7" w:rsidRDefault="00DB7B16" w:rsidP="00560A6F">
            <w:pPr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  <w:r w:rsidRPr="00B83ED7">
              <w:rPr>
                <w:rFonts w:ascii="Arial" w:hAnsi="Arial" w:cs="Arial"/>
                <w:b/>
              </w:rPr>
              <w:t xml:space="preserve">Observaciones adicionales </w:t>
            </w:r>
          </w:p>
        </w:tc>
      </w:tr>
      <w:tr w:rsidR="00DB7B16" w:rsidRPr="00B83ED7" w14:paraId="63DEAE2B" w14:textId="77777777" w:rsidTr="0063136A">
        <w:tc>
          <w:tcPr>
            <w:tcW w:w="9998" w:type="dxa"/>
            <w:gridSpan w:val="4"/>
            <w:vAlign w:val="center"/>
          </w:tcPr>
          <w:p w14:paraId="4F97C7E0" w14:textId="77777777" w:rsidR="00DB7B16" w:rsidRDefault="00DB7B16" w:rsidP="00560A6F">
            <w:pPr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</w:p>
          <w:p w14:paraId="0CDBB5EB" w14:textId="77777777" w:rsidR="00533389" w:rsidRPr="00B83ED7" w:rsidRDefault="00533389" w:rsidP="00560A6F">
            <w:pPr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</w:p>
        </w:tc>
      </w:tr>
    </w:tbl>
    <w:p w14:paraId="78B458F4" w14:textId="77777777" w:rsidR="00210D5F" w:rsidRDefault="00210D5F" w:rsidP="00066C2A">
      <w:pPr>
        <w:rPr>
          <w:rFonts w:ascii="Arial" w:hAnsi="Arial" w:cs="Arial"/>
        </w:rPr>
      </w:pPr>
    </w:p>
    <w:p w14:paraId="75E0D51F" w14:textId="77777777" w:rsidR="005B7C6A" w:rsidRDefault="005B7C6A" w:rsidP="005B7C6A">
      <w:pPr>
        <w:pStyle w:val="Prrafodelista"/>
        <w:numPr>
          <w:ilvl w:val="0"/>
          <w:numId w:val="1"/>
        </w:numPr>
        <w:ind w:left="851" w:hanging="851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FIRMA DEL ACTA</w:t>
      </w:r>
    </w:p>
    <w:p w14:paraId="4D5CFE5F" w14:textId="77777777" w:rsidR="005B7C6A" w:rsidRDefault="005B7C6A" w:rsidP="005B7C6A">
      <w:pPr>
        <w:pStyle w:val="Prrafodelista"/>
        <w:ind w:left="851"/>
        <w:rPr>
          <w:rFonts w:ascii="Arial" w:hAnsi="Arial" w:cs="Arial"/>
          <w:b/>
        </w:rPr>
      </w:pPr>
    </w:p>
    <w:p w14:paraId="039762F3" w14:textId="77777777" w:rsidR="00784F56" w:rsidRPr="00FA7AFA" w:rsidRDefault="00784F56" w:rsidP="00022E0B">
      <w:pPr>
        <w:pStyle w:val="Prrafodelista"/>
        <w:ind w:left="0"/>
        <w:rPr>
          <w:rFonts w:ascii="Arial" w:hAnsi="Arial" w:cs="Arial"/>
          <w:b/>
          <w:color w:val="C45911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59"/>
        <w:gridCol w:w="4893"/>
      </w:tblGrid>
      <w:tr w:rsidR="005B7C6A" w:rsidRPr="00B83ED7" w14:paraId="20B1EB34" w14:textId="77777777" w:rsidTr="00B4675C">
        <w:trPr>
          <w:jc w:val="center"/>
        </w:trPr>
        <w:tc>
          <w:tcPr>
            <w:tcW w:w="4559" w:type="dxa"/>
            <w:shd w:val="clear" w:color="auto" w:fill="D9D9D9"/>
            <w:vAlign w:val="center"/>
          </w:tcPr>
          <w:p w14:paraId="61BBAEFC" w14:textId="77777777" w:rsidR="005B7C6A" w:rsidRPr="00B83ED7" w:rsidRDefault="005B7C6A" w:rsidP="00FA7AFA">
            <w:pPr>
              <w:spacing w:after="0" w:line="240" w:lineRule="auto"/>
              <w:ind w:left="851" w:hanging="85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PRESIDENTE</w:t>
            </w:r>
          </w:p>
        </w:tc>
        <w:tc>
          <w:tcPr>
            <w:tcW w:w="4893" w:type="dxa"/>
            <w:shd w:val="clear" w:color="auto" w:fill="D9D9D9"/>
            <w:vAlign w:val="center"/>
          </w:tcPr>
          <w:p w14:paraId="7834E7EA" w14:textId="77777777" w:rsidR="005B7C6A" w:rsidRPr="00B83ED7" w:rsidRDefault="005B7C6A" w:rsidP="00FA7AFA">
            <w:pPr>
              <w:spacing w:after="0" w:line="240" w:lineRule="auto"/>
              <w:ind w:left="136" w:hanging="29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SECRETARIO</w:t>
            </w:r>
          </w:p>
        </w:tc>
      </w:tr>
      <w:tr w:rsidR="005B7C6A" w:rsidRPr="00B83ED7" w14:paraId="02883AA2" w14:textId="77777777" w:rsidTr="00B4675C">
        <w:trPr>
          <w:jc w:val="center"/>
        </w:trPr>
        <w:tc>
          <w:tcPr>
            <w:tcW w:w="4559" w:type="dxa"/>
            <w:vAlign w:val="center"/>
          </w:tcPr>
          <w:p w14:paraId="6498F2A5" w14:textId="28344D9F" w:rsidR="005B7C6A" w:rsidRPr="00B83ED7" w:rsidRDefault="005B7C6A" w:rsidP="00FA7AFA">
            <w:pPr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Nombre:</w:t>
            </w:r>
            <w:r w:rsidR="00CB7794" w:rsidRPr="00CB7794">
              <w:t xml:space="preserve"> </w:t>
            </w:r>
            <w:r w:rsidR="00CB7794" w:rsidRPr="00CB7794">
              <w:rPr>
                <w:rFonts w:ascii="Arial" w:hAnsi="Arial" w:cs="Arial"/>
                <w:b/>
              </w:rPr>
              <w:t>&lt;&lt;Presidente&gt;&gt;</w:t>
            </w:r>
          </w:p>
        </w:tc>
        <w:tc>
          <w:tcPr>
            <w:tcW w:w="4893" w:type="dxa"/>
            <w:vAlign w:val="center"/>
          </w:tcPr>
          <w:p w14:paraId="5AA18C17" w14:textId="2E941AEA" w:rsidR="005B7C6A" w:rsidRPr="00B83ED7" w:rsidRDefault="005B7C6A" w:rsidP="00FA7AFA">
            <w:pPr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Nombre:</w:t>
            </w:r>
            <w:r w:rsidR="00CB7794" w:rsidRPr="00CB7794">
              <w:t xml:space="preserve"> </w:t>
            </w:r>
            <w:r w:rsidR="00CB7794" w:rsidRPr="00CB7794">
              <w:rPr>
                <w:rFonts w:ascii="Arial" w:hAnsi="Arial" w:cs="Arial"/>
                <w:b/>
              </w:rPr>
              <w:t>&lt;&lt;Secretario&gt;&gt;</w:t>
            </w:r>
          </w:p>
        </w:tc>
      </w:tr>
      <w:tr w:rsidR="005B7C6A" w:rsidRPr="00B83ED7" w14:paraId="66C83D75" w14:textId="77777777" w:rsidTr="00B4675C">
        <w:trPr>
          <w:trHeight w:val="1214"/>
          <w:jc w:val="center"/>
        </w:trPr>
        <w:tc>
          <w:tcPr>
            <w:tcW w:w="4559" w:type="dxa"/>
          </w:tcPr>
          <w:p w14:paraId="3F3DF806" w14:textId="77777777" w:rsidR="005B7C6A" w:rsidRPr="00B83ED7" w:rsidRDefault="005B7C6A" w:rsidP="005B7C6A">
            <w:pPr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Firma:</w:t>
            </w:r>
          </w:p>
        </w:tc>
        <w:tc>
          <w:tcPr>
            <w:tcW w:w="4893" w:type="dxa"/>
          </w:tcPr>
          <w:p w14:paraId="4760C73D" w14:textId="77777777" w:rsidR="005B7C6A" w:rsidRPr="00B83ED7" w:rsidRDefault="005B7C6A" w:rsidP="005B7C6A">
            <w:pPr>
              <w:spacing w:after="0" w:line="240" w:lineRule="auto"/>
              <w:ind w:left="851" w:hanging="85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Firma:</w:t>
            </w:r>
          </w:p>
        </w:tc>
      </w:tr>
    </w:tbl>
    <w:p w14:paraId="2AEAAA97" w14:textId="77777777" w:rsidR="005B7C6A" w:rsidRDefault="005B7C6A" w:rsidP="00210D5F">
      <w:pPr>
        <w:rPr>
          <w:rFonts w:ascii="Arial" w:hAnsi="Arial" w:cs="Arial"/>
        </w:rPr>
      </w:pPr>
    </w:p>
    <w:sectPr w:rsidR="005B7C6A" w:rsidSect="00066C2A">
      <w:headerReference w:type="default" r:id="rId7"/>
      <w:pgSz w:w="12242" w:h="15842" w:code="1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8CFF6" w14:textId="77777777" w:rsidR="00881B05" w:rsidRDefault="00881B05" w:rsidP="0067245A">
      <w:pPr>
        <w:spacing w:after="0" w:line="240" w:lineRule="auto"/>
      </w:pPr>
      <w:r>
        <w:separator/>
      </w:r>
    </w:p>
  </w:endnote>
  <w:endnote w:type="continuationSeparator" w:id="0">
    <w:p w14:paraId="64CF8D00" w14:textId="77777777" w:rsidR="00881B05" w:rsidRDefault="00881B05" w:rsidP="00672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7567F" w14:textId="77777777" w:rsidR="00881B05" w:rsidRDefault="00881B05" w:rsidP="0067245A">
      <w:pPr>
        <w:spacing w:after="0" w:line="240" w:lineRule="auto"/>
      </w:pPr>
      <w:r>
        <w:separator/>
      </w:r>
    </w:p>
  </w:footnote>
  <w:footnote w:type="continuationSeparator" w:id="0">
    <w:p w14:paraId="0CAFDE6F" w14:textId="77777777" w:rsidR="00881B05" w:rsidRDefault="00881B05" w:rsidP="00672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F6AB7" w14:textId="77777777" w:rsidR="00533389" w:rsidRDefault="00533389" w:rsidP="00560A6F">
    <w:pPr>
      <w:pStyle w:val="Encabezado"/>
      <w:rPr>
        <w:rFonts w:ascii="Arial" w:hAnsi="Arial" w:cs="Arial"/>
        <w:sz w:val="18"/>
        <w:lang w:val="es-ES"/>
      </w:rPr>
    </w:pPr>
  </w:p>
  <w:p w14:paraId="04EDDCC7" w14:textId="77777777" w:rsidR="00560A6F" w:rsidRPr="003B3B84" w:rsidRDefault="00533389" w:rsidP="00533389">
    <w:pPr>
      <w:jc w:val="center"/>
      <w:rPr>
        <w:rFonts w:ascii="Arial" w:hAnsi="Arial" w:cs="Arial"/>
      </w:rPr>
    </w:pPr>
    <w:r w:rsidRPr="003B3B84">
      <w:rPr>
        <w:rFonts w:ascii="Arial" w:hAnsi="Arial" w:cs="Arial"/>
      </w:rPr>
      <w:t xml:space="preserve">“Asegúrese de consultar la versión vigente de este formato en </w:t>
    </w:r>
    <w:hyperlink r:id="rId1" w:history="1">
      <w:r w:rsidRPr="003B3B84">
        <w:rPr>
          <w:rStyle w:val="Hipervnculo"/>
          <w:rFonts w:ascii="Arial" w:hAnsi="Arial" w:cs="Arial"/>
        </w:rPr>
        <w:t>http://sig.unad.edu.co</w:t>
      </w:r>
    </w:hyperlink>
    <w:r w:rsidRPr="003B3B84">
      <w:rPr>
        <w:rFonts w:ascii="Arial" w:hAnsi="Arial" w:cs="Arial"/>
      </w:rPr>
      <w:t>”</w: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616"/>
      <w:gridCol w:w="5015"/>
      <w:gridCol w:w="2333"/>
    </w:tblGrid>
    <w:tr w:rsidR="00551B80" w:rsidRPr="00551B80" w14:paraId="3B63FA61" w14:textId="77777777" w:rsidTr="00873D52">
      <w:tc>
        <w:tcPr>
          <w:tcW w:w="2075" w:type="dxa"/>
          <w:vMerge w:val="restart"/>
          <w:vAlign w:val="center"/>
        </w:tcPr>
        <w:p w14:paraId="343B8028" w14:textId="4D872EC0" w:rsidR="00551B80" w:rsidRPr="00551B80" w:rsidRDefault="00CB7794" w:rsidP="004A5EA7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042EE6F" wp14:editId="45FB1CA8">
                <wp:extent cx="1524000" cy="1104900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988" t="18896" r="73734" b="551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0" w:type="dxa"/>
          <w:vMerge w:val="restart"/>
          <w:vAlign w:val="center"/>
        </w:tcPr>
        <w:p w14:paraId="69B04B68" w14:textId="77777777" w:rsidR="00551B80" w:rsidRPr="00551B80" w:rsidRDefault="001F655F" w:rsidP="00551B80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551B80">
            <w:rPr>
              <w:rFonts w:ascii="Arial" w:hAnsi="Arial" w:cs="Arial"/>
              <w:b/>
              <w:sz w:val="20"/>
              <w:szCs w:val="20"/>
            </w:rPr>
            <w:t>FORMATO DE REGISTRO DE REUNIONES Y COMITÉS INSTITUCIONALES</w:t>
          </w:r>
        </w:p>
      </w:tc>
      <w:tc>
        <w:tcPr>
          <w:tcW w:w="2545" w:type="dxa"/>
          <w:vAlign w:val="center"/>
        </w:tcPr>
        <w:p w14:paraId="2B49BC8F" w14:textId="77777777" w:rsidR="00551B80" w:rsidRPr="00551B80" w:rsidRDefault="00551B80" w:rsidP="00551B80">
          <w:pPr>
            <w:pStyle w:val="Encabezado"/>
            <w:rPr>
              <w:rFonts w:ascii="Arial" w:hAnsi="Arial" w:cs="Arial"/>
              <w:b/>
              <w:sz w:val="20"/>
              <w:szCs w:val="20"/>
            </w:rPr>
          </w:pPr>
          <w:r w:rsidRPr="00551B80">
            <w:rPr>
              <w:rFonts w:ascii="Arial" w:hAnsi="Arial" w:cs="Arial"/>
              <w:b/>
              <w:sz w:val="20"/>
              <w:szCs w:val="20"/>
            </w:rPr>
            <w:t>CÓDIGO:</w:t>
          </w:r>
        </w:p>
        <w:p w14:paraId="46D38361" w14:textId="77777777" w:rsidR="00551B80" w:rsidRPr="00551B80" w:rsidRDefault="00533389" w:rsidP="009754ED">
          <w:pPr>
            <w:pStyle w:val="Encabezado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F-2</w:t>
          </w:r>
          <w:r w:rsidRPr="00AD0F38">
            <w:rPr>
              <w:rFonts w:ascii="Arial" w:hAnsi="Arial" w:cs="Arial"/>
              <w:sz w:val="20"/>
              <w:szCs w:val="20"/>
            </w:rPr>
            <w:t>-2-</w:t>
          </w:r>
          <w:r>
            <w:rPr>
              <w:rFonts w:ascii="Arial" w:hAnsi="Arial" w:cs="Arial"/>
              <w:sz w:val="20"/>
              <w:szCs w:val="20"/>
            </w:rPr>
            <w:t>16</w:t>
          </w:r>
        </w:p>
      </w:tc>
    </w:tr>
    <w:tr w:rsidR="00551B80" w:rsidRPr="00551B80" w14:paraId="73C23525" w14:textId="77777777" w:rsidTr="00873D52">
      <w:trPr>
        <w:trHeight w:val="276"/>
      </w:trPr>
      <w:tc>
        <w:tcPr>
          <w:tcW w:w="2075" w:type="dxa"/>
          <w:vMerge/>
          <w:vAlign w:val="center"/>
        </w:tcPr>
        <w:p w14:paraId="0589226D" w14:textId="77777777" w:rsidR="00551B80" w:rsidRPr="00551B80" w:rsidRDefault="00551B80" w:rsidP="004A5EA7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570" w:type="dxa"/>
          <w:vMerge/>
          <w:tcBorders>
            <w:bottom w:val="single" w:sz="4" w:space="0" w:color="auto"/>
          </w:tcBorders>
          <w:vAlign w:val="center"/>
        </w:tcPr>
        <w:p w14:paraId="78FA5223" w14:textId="77777777" w:rsidR="00551B80" w:rsidRPr="00551B80" w:rsidRDefault="00551B80" w:rsidP="00551B80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545" w:type="dxa"/>
          <w:vMerge w:val="restart"/>
          <w:vAlign w:val="center"/>
        </w:tcPr>
        <w:p w14:paraId="362DFECE" w14:textId="77777777" w:rsidR="00551B80" w:rsidRPr="00551B80" w:rsidRDefault="00551B80" w:rsidP="00551B80">
          <w:pPr>
            <w:pStyle w:val="Encabezado"/>
            <w:rPr>
              <w:rFonts w:ascii="Arial" w:hAnsi="Arial" w:cs="Arial"/>
              <w:b/>
              <w:sz w:val="20"/>
              <w:szCs w:val="20"/>
            </w:rPr>
          </w:pPr>
          <w:r w:rsidRPr="00551B80">
            <w:rPr>
              <w:rFonts w:ascii="Arial" w:hAnsi="Arial" w:cs="Arial"/>
              <w:b/>
              <w:sz w:val="20"/>
              <w:szCs w:val="20"/>
            </w:rPr>
            <w:t>VERSIÓN.</w:t>
          </w:r>
        </w:p>
        <w:p w14:paraId="1D94E281" w14:textId="77777777" w:rsidR="00551B80" w:rsidRPr="00551B80" w:rsidRDefault="00873D52" w:rsidP="00022E0B">
          <w:pPr>
            <w:pStyle w:val="Encabezado"/>
            <w:jc w:val="right"/>
            <w:rPr>
              <w:rFonts w:ascii="Arial" w:hAnsi="Arial" w:cs="Arial"/>
              <w:color w:val="000000"/>
              <w:sz w:val="20"/>
              <w:szCs w:val="20"/>
            </w:rPr>
          </w:pPr>
          <w:r>
            <w:rPr>
              <w:rFonts w:ascii="Arial" w:hAnsi="Arial" w:cs="Arial"/>
              <w:color w:val="000000"/>
              <w:sz w:val="20"/>
              <w:szCs w:val="20"/>
            </w:rPr>
            <w:t>1</w:t>
          </w:r>
          <w:r w:rsidR="00533389">
            <w:rPr>
              <w:rFonts w:ascii="Arial" w:hAnsi="Arial" w:cs="Arial"/>
              <w:color w:val="000000"/>
              <w:sz w:val="20"/>
              <w:szCs w:val="20"/>
            </w:rPr>
            <w:t>-1</w:t>
          </w:r>
          <w:r>
            <w:rPr>
              <w:rFonts w:ascii="Arial" w:hAnsi="Arial" w:cs="Arial"/>
              <w:color w:val="000000"/>
              <w:sz w:val="20"/>
              <w:szCs w:val="20"/>
            </w:rPr>
            <w:t>8</w:t>
          </w:r>
          <w:r w:rsidR="00533389">
            <w:rPr>
              <w:rFonts w:ascii="Arial" w:hAnsi="Arial" w:cs="Arial"/>
              <w:color w:val="000000"/>
              <w:sz w:val="20"/>
              <w:szCs w:val="20"/>
            </w:rPr>
            <w:t>-0</w:t>
          </w:r>
          <w:r>
            <w:rPr>
              <w:rFonts w:ascii="Arial" w:hAnsi="Arial" w:cs="Arial"/>
              <w:color w:val="000000"/>
              <w:sz w:val="20"/>
              <w:szCs w:val="20"/>
            </w:rPr>
            <w:t>2</w:t>
          </w:r>
          <w:r w:rsidR="00533389">
            <w:rPr>
              <w:rFonts w:ascii="Arial" w:hAnsi="Arial" w:cs="Arial"/>
              <w:color w:val="000000"/>
              <w:sz w:val="20"/>
              <w:szCs w:val="20"/>
            </w:rPr>
            <w:t>-20</w:t>
          </w:r>
          <w:r>
            <w:rPr>
              <w:rFonts w:ascii="Arial" w:hAnsi="Arial" w:cs="Arial"/>
              <w:color w:val="000000"/>
              <w:sz w:val="20"/>
              <w:szCs w:val="20"/>
            </w:rPr>
            <w:t>21</w:t>
          </w:r>
        </w:p>
      </w:tc>
    </w:tr>
    <w:tr w:rsidR="00551B80" w:rsidRPr="00551B80" w14:paraId="49FFCC2E" w14:textId="77777777" w:rsidTr="00873D52">
      <w:trPr>
        <w:trHeight w:val="276"/>
      </w:trPr>
      <w:tc>
        <w:tcPr>
          <w:tcW w:w="2075" w:type="dxa"/>
          <w:vMerge/>
          <w:vAlign w:val="center"/>
        </w:tcPr>
        <w:p w14:paraId="7C7DB4D0" w14:textId="77777777" w:rsidR="00551B80" w:rsidRPr="00551B80" w:rsidRDefault="00551B80" w:rsidP="004A5EA7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570" w:type="dxa"/>
          <w:vMerge w:val="restart"/>
          <w:tcBorders>
            <w:top w:val="single" w:sz="4" w:space="0" w:color="auto"/>
          </w:tcBorders>
          <w:vAlign w:val="center"/>
        </w:tcPr>
        <w:p w14:paraId="7D8E90CF" w14:textId="77777777" w:rsidR="00551B80" w:rsidRPr="00551B80" w:rsidRDefault="00533389" w:rsidP="009E5C4E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AD0F38">
            <w:rPr>
              <w:rFonts w:ascii="Arial" w:hAnsi="Arial" w:cs="Arial"/>
              <w:b/>
              <w:sz w:val="20"/>
              <w:szCs w:val="20"/>
            </w:rPr>
            <w:t xml:space="preserve">PROCEDIMIENTO RELACIONADO: </w:t>
          </w:r>
          <w:r>
            <w:rPr>
              <w:rFonts w:ascii="Arial" w:hAnsi="Arial" w:cs="Arial"/>
              <w:b/>
              <w:sz w:val="20"/>
              <w:szCs w:val="20"/>
            </w:rPr>
            <w:t>GESTIÓN DOCUMENTAL</w:t>
          </w:r>
        </w:p>
      </w:tc>
      <w:tc>
        <w:tcPr>
          <w:tcW w:w="2545" w:type="dxa"/>
          <w:vMerge/>
          <w:vAlign w:val="center"/>
        </w:tcPr>
        <w:p w14:paraId="61566223" w14:textId="77777777" w:rsidR="00551B80" w:rsidRPr="00551B80" w:rsidRDefault="00551B80" w:rsidP="00551B80">
          <w:pPr>
            <w:pStyle w:val="Encabezado"/>
            <w:rPr>
              <w:rFonts w:ascii="Arial" w:hAnsi="Arial" w:cs="Arial"/>
              <w:b/>
              <w:sz w:val="20"/>
              <w:szCs w:val="20"/>
            </w:rPr>
          </w:pPr>
        </w:p>
      </w:tc>
    </w:tr>
    <w:tr w:rsidR="00551B80" w:rsidRPr="00551B80" w14:paraId="379C565C" w14:textId="77777777" w:rsidTr="00873D52">
      <w:trPr>
        <w:trHeight w:val="386"/>
      </w:trPr>
      <w:tc>
        <w:tcPr>
          <w:tcW w:w="2075" w:type="dxa"/>
          <w:vMerge/>
        </w:tcPr>
        <w:p w14:paraId="7548D707" w14:textId="77777777" w:rsidR="00551B80" w:rsidRPr="00551B80" w:rsidRDefault="00551B80" w:rsidP="004A5EA7">
          <w:pPr>
            <w:pStyle w:val="Encabezad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570" w:type="dxa"/>
          <w:vMerge/>
          <w:vAlign w:val="center"/>
        </w:tcPr>
        <w:p w14:paraId="066E0AFA" w14:textId="77777777" w:rsidR="00551B80" w:rsidRPr="00551B80" w:rsidRDefault="00551B80" w:rsidP="00551B80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545" w:type="dxa"/>
          <w:vAlign w:val="center"/>
        </w:tcPr>
        <w:p w14:paraId="46A7CDCB" w14:textId="77777777" w:rsidR="00551B80" w:rsidRPr="00551B80" w:rsidRDefault="00551B80" w:rsidP="00551B80">
          <w:pPr>
            <w:pStyle w:val="Encabezado"/>
            <w:rPr>
              <w:rFonts w:ascii="Arial" w:hAnsi="Arial" w:cs="Arial"/>
              <w:b/>
              <w:sz w:val="20"/>
              <w:szCs w:val="20"/>
            </w:rPr>
          </w:pPr>
          <w:r w:rsidRPr="00551B80">
            <w:rPr>
              <w:rFonts w:ascii="Arial" w:hAnsi="Arial" w:cs="Arial"/>
              <w:b/>
              <w:sz w:val="20"/>
              <w:szCs w:val="20"/>
            </w:rPr>
            <w:t>PÁGINAS:</w:t>
          </w:r>
        </w:p>
        <w:p w14:paraId="2E8ECEB2" w14:textId="77777777" w:rsidR="00551B80" w:rsidRPr="00551B80" w:rsidRDefault="00551B80" w:rsidP="00551B80">
          <w:pPr>
            <w:spacing w:after="0" w:line="240" w:lineRule="auto"/>
            <w:jc w:val="right"/>
            <w:rPr>
              <w:rFonts w:ascii="Arial" w:hAnsi="Arial" w:cs="Arial"/>
              <w:sz w:val="20"/>
              <w:szCs w:val="20"/>
              <w:lang w:val="es-ES"/>
            </w:rPr>
          </w:pPr>
          <w:r w:rsidRPr="00551B80">
            <w:rPr>
              <w:rFonts w:ascii="Arial" w:hAnsi="Arial" w:cs="Arial"/>
              <w:sz w:val="20"/>
              <w:szCs w:val="20"/>
              <w:lang w:val="es-ES"/>
            </w:rPr>
            <w:t xml:space="preserve">Página </w:t>
          </w:r>
          <w:r w:rsidRPr="00551B80">
            <w:rPr>
              <w:rFonts w:ascii="Arial" w:hAnsi="Arial" w:cs="Arial"/>
              <w:sz w:val="20"/>
              <w:szCs w:val="20"/>
              <w:lang w:val="es-ES"/>
            </w:rPr>
            <w:fldChar w:fldCharType="begin"/>
          </w:r>
          <w:r w:rsidRPr="00551B80">
            <w:rPr>
              <w:rFonts w:ascii="Arial" w:hAnsi="Arial" w:cs="Arial"/>
              <w:sz w:val="20"/>
              <w:szCs w:val="20"/>
              <w:lang w:val="es-ES"/>
            </w:rPr>
            <w:instrText xml:space="preserve"> PAGE </w:instrText>
          </w:r>
          <w:r w:rsidRPr="00551B80">
            <w:rPr>
              <w:rFonts w:ascii="Arial" w:hAnsi="Arial" w:cs="Arial"/>
              <w:sz w:val="20"/>
              <w:szCs w:val="20"/>
              <w:lang w:val="es-ES"/>
            </w:rPr>
            <w:fldChar w:fldCharType="separate"/>
          </w:r>
          <w:r w:rsidR="006A5A33">
            <w:rPr>
              <w:rFonts w:ascii="Arial" w:hAnsi="Arial" w:cs="Arial"/>
              <w:noProof/>
              <w:sz w:val="20"/>
              <w:szCs w:val="20"/>
              <w:lang w:val="es-ES"/>
            </w:rPr>
            <w:t>1</w:t>
          </w:r>
          <w:r w:rsidRPr="00551B80">
            <w:rPr>
              <w:rFonts w:ascii="Arial" w:hAnsi="Arial" w:cs="Arial"/>
              <w:sz w:val="20"/>
              <w:szCs w:val="20"/>
              <w:lang w:val="es-ES"/>
            </w:rPr>
            <w:fldChar w:fldCharType="end"/>
          </w:r>
          <w:r w:rsidRPr="00551B80">
            <w:rPr>
              <w:rFonts w:ascii="Arial" w:hAnsi="Arial" w:cs="Arial"/>
              <w:sz w:val="20"/>
              <w:szCs w:val="20"/>
              <w:lang w:val="es-ES"/>
            </w:rPr>
            <w:t xml:space="preserve"> de </w:t>
          </w:r>
          <w:r w:rsidRPr="00551B80">
            <w:rPr>
              <w:rFonts w:ascii="Arial" w:hAnsi="Arial" w:cs="Arial"/>
              <w:sz w:val="20"/>
              <w:szCs w:val="20"/>
              <w:lang w:val="es-ES"/>
            </w:rPr>
            <w:fldChar w:fldCharType="begin"/>
          </w:r>
          <w:r w:rsidRPr="00551B80">
            <w:rPr>
              <w:rFonts w:ascii="Arial" w:hAnsi="Arial" w:cs="Arial"/>
              <w:sz w:val="20"/>
              <w:szCs w:val="20"/>
              <w:lang w:val="es-ES"/>
            </w:rPr>
            <w:instrText xml:space="preserve"> NUMPAGES  </w:instrText>
          </w:r>
          <w:r w:rsidRPr="00551B80">
            <w:rPr>
              <w:rFonts w:ascii="Arial" w:hAnsi="Arial" w:cs="Arial"/>
              <w:sz w:val="20"/>
              <w:szCs w:val="20"/>
              <w:lang w:val="es-ES"/>
            </w:rPr>
            <w:fldChar w:fldCharType="separate"/>
          </w:r>
          <w:r w:rsidR="006A5A33">
            <w:rPr>
              <w:rFonts w:ascii="Arial" w:hAnsi="Arial" w:cs="Arial"/>
              <w:noProof/>
              <w:sz w:val="20"/>
              <w:szCs w:val="20"/>
              <w:lang w:val="es-ES"/>
            </w:rPr>
            <w:t>5</w:t>
          </w:r>
          <w:r w:rsidRPr="00551B80">
            <w:rPr>
              <w:rFonts w:ascii="Arial" w:hAnsi="Arial" w:cs="Arial"/>
              <w:sz w:val="20"/>
              <w:szCs w:val="20"/>
              <w:lang w:val="es-ES"/>
            </w:rPr>
            <w:fldChar w:fldCharType="end"/>
          </w:r>
        </w:p>
      </w:tc>
    </w:tr>
  </w:tbl>
  <w:p w14:paraId="03A9DD25" w14:textId="77777777" w:rsidR="00873D52" w:rsidRPr="00873D52" w:rsidRDefault="00873D52" w:rsidP="00873D52">
    <w:pPr>
      <w:pStyle w:val="Encabezado"/>
      <w:jc w:val="center"/>
      <w:rPr>
        <w:color w:val="808080"/>
        <w:sz w:val="16"/>
        <w:szCs w:val="16"/>
      </w:rPr>
    </w:pPr>
    <w:bookmarkStart w:id="0" w:name="_Hlk18588123"/>
    <w:bookmarkStart w:id="1" w:name="_Hlk18588124"/>
    <w:bookmarkStart w:id="2" w:name="_Hlk18591510"/>
    <w:r w:rsidRPr="00873D52">
      <w:rPr>
        <w:color w:val="808080"/>
        <w:sz w:val="16"/>
        <w:szCs w:val="16"/>
      </w:rPr>
      <w:t>UNAD © 20</w:t>
    </w:r>
    <w:bookmarkEnd w:id="0"/>
    <w:bookmarkEnd w:id="1"/>
    <w:r w:rsidRPr="00873D52">
      <w:rPr>
        <w:color w:val="808080"/>
        <w:sz w:val="16"/>
        <w:szCs w:val="16"/>
      </w:rPr>
      <w:t>21</w:t>
    </w:r>
    <w:bookmarkEnd w:id="2"/>
  </w:p>
  <w:p w14:paraId="26958020" w14:textId="77777777" w:rsidR="00B83ED7" w:rsidRPr="00B83ED7" w:rsidRDefault="00B83ED7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1174C"/>
    <w:multiLevelType w:val="hybridMultilevel"/>
    <w:tmpl w:val="EBC46E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617F0"/>
    <w:multiLevelType w:val="hybridMultilevel"/>
    <w:tmpl w:val="60589298"/>
    <w:lvl w:ilvl="0" w:tplc="00A638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73812">
    <w:abstractNumId w:val="1"/>
  </w:num>
  <w:num w:numId="2" w16cid:durableId="213459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94"/>
    <w:rsid w:val="00022E0B"/>
    <w:rsid w:val="00053BA1"/>
    <w:rsid w:val="00064773"/>
    <w:rsid w:val="000666B8"/>
    <w:rsid w:val="00066C2A"/>
    <w:rsid w:val="00097633"/>
    <w:rsid w:val="000A4680"/>
    <w:rsid w:val="000B3002"/>
    <w:rsid w:val="000B4D0C"/>
    <w:rsid w:val="00120B73"/>
    <w:rsid w:val="00127230"/>
    <w:rsid w:val="00130C12"/>
    <w:rsid w:val="00140317"/>
    <w:rsid w:val="001832E3"/>
    <w:rsid w:val="001C5CDC"/>
    <w:rsid w:val="001D2D92"/>
    <w:rsid w:val="001F655F"/>
    <w:rsid w:val="00210D5F"/>
    <w:rsid w:val="00215627"/>
    <w:rsid w:val="002257D1"/>
    <w:rsid w:val="00234690"/>
    <w:rsid w:val="00271BD9"/>
    <w:rsid w:val="002E0DDB"/>
    <w:rsid w:val="003060FB"/>
    <w:rsid w:val="003157F3"/>
    <w:rsid w:val="0031746E"/>
    <w:rsid w:val="00377131"/>
    <w:rsid w:val="00384F19"/>
    <w:rsid w:val="003A25DD"/>
    <w:rsid w:val="003A2C92"/>
    <w:rsid w:val="003B3B84"/>
    <w:rsid w:val="003B5DF0"/>
    <w:rsid w:val="003E7DFE"/>
    <w:rsid w:val="004172C6"/>
    <w:rsid w:val="00430E9F"/>
    <w:rsid w:val="00432649"/>
    <w:rsid w:val="00446A3F"/>
    <w:rsid w:val="00453B52"/>
    <w:rsid w:val="00486C40"/>
    <w:rsid w:val="004A5EA7"/>
    <w:rsid w:val="004F4BAF"/>
    <w:rsid w:val="0050164A"/>
    <w:rsid w:val="00520DEF"/>
    <w:rsid w:val="00523E30"/>
    <w:rsid w:val="0053188A"/>
    <w:rsid w:val="00533389"/>
    <w:rsid w:val="00536E06"/>
    <w:rsid w:val="00540689"/>
    <w:rsid w:val="00541C35"/>
    <w:rsid w:val="00551B80"/>
    <w:rsid w:val="00552811"/>
    <w:rsid w:val="00556C5C"/>
    <w:rsid w:val="00560A6F"/>
    <w:rsid w:val="00566E7A"/>
    <w:rsid w:val="005A324C"/>
    <w:rsid w:val="005B7C6A"/>
    <w:rsid w:val="005C2307"/>
    <w:rsid w:val="005D2312"/>
    <w:rsid w:val="0063136A"/>
    <w:rsid w:val="00632B61"/>
    <w:rsid w:val="0067245A"/>
    <w:rsid w:val="006A5A33"/>
    <w:rsid w:val="006C6E4A"/>
    <w:rsid w:val="006D2344"/>
    <w:rsid w:val="006D371A"/>
    <w:rsid w:val="006D3F10"/>
    <w:rsid w:val="006D75CB"/>
    <w:rsid w:val="00747E8B"/>
    <w:rsid w:val="007500EC"/>
    <w:rsid w:val="00784F56"/>
    <w:rsid w:val="007A0EF6"/>
    <w:rsid w:val="007A2AD9"/>
    <w:rsid w:val="007B3F63"/>
    <w:rsid w:val="007E3DE0"/>
    <w:rsid w:val="007F0DF4"/>
    <w:rsid w:val="00805998"/>
    <w:rsid w:val="00837EA2"/>
    <w:rsid w:val="008735CA"/>
    <w:rsid w:val="00873D52"/>
    <w:rsid w:val="00881B05"/>
    <w:rsid w:val="008D133C"/>
    <w:rsid w:val="008F2DB5"/>
    <w:rsid w:val="00904F2D"/>
    <w:rsid w:val="009754ED"/>
    <w:rsid w:val="009C3891"/>
    <w:rsid w:val="009E5C4E"/>
    <w:rsid w:val="00A118AF"/>
    <w:rsid w:val="00A12F47"/>
    <w:rsid w:val="00A33F73"/>
    <w:rsid w:val="00A64D84"/>
    <w:rsid w:val="00A7093B"/>
    <w:rsid w:val="00AA4AB1"/>
    <w:rsid w:val="00AE07FB"/>
    <w:rsid w:val="00B1072E"/>
    <w:rsid w:val="00B20127"/>
    <w:rsid w:val="00B4675C"/>
    <w:rsid w:val="00B57010"/>
    <w:rsid w:val="00B83ED7"/>
    <w:rsid w:val="00B85941"/>
    <w:rsid w:val="00BC5A4A"/>
    <w:rsid w:val="00BD404E"/>
    <w:rsid w:val="00BD529C"/>
    <w:rsid w:val="00BE454C"/>
    <w:rsid w:val="00C1554D"/>
    <w:rsid w:val="00C20748"/>
    <w:rsid w:val="00C216FA"/>
    <w:rsid w:val="00C21A20"/>
    <w:rsid w:val="00C3561B"/>
    <w:rsid w:val="00C36FA9"/>
    <w:rsid w:val="00C440DE"/>
    <w:rsid w:val="00C83210"/>
    <w:rsid w:val="00C96C80"/>
    <w:rsid w:val="00CA371E"/>
    <w:rsid w:val="00CB7794"/>
    <w:rsid w:val="00CF3EC3"/>
    <w:rsid w:val="00D2575C"/>
    <w:rsid w:val="00D44A89"/>
    <w:rsid w:val="00D51108"/>
    <w:rsid w:val="00D76A4B"/>
    <w:rsid w:val="00D87D2E"/>
    <w:rsid w:val="00D90033"/>
    <w:rsid w:val="00D9598D"/>
    <w:rsid w:val="00DA57BC"/>
    <w:rsid w:val="00DB7B16"/>
    <w:rsid w:val="00DC26E3"/>
    <w:rsid w:val="00DD356D"/>
    <w:rsid w:val="00DF79A7"/>
    <w:rsid w:val="00E24DF9"/>
    <w:rsid w:val="00E47F68"/>
    <w:rsid w:val="00E97CF8"/>
    <w:rsid w:val="00EB1AD9"/>
    <w:rsid w:val="00EC6D9A"/>
    <w:rsid w:val="00ED15D7"/>
    <w:rsid w:val="00ED3AAA"/>
    <w:rsid w:val="00ED6987"/>
    <w:rsid w:val="00F37DF9"/>
    <w:rsid w:val="00FA7AFA"/>
    <w:rsid w:val="00FB245B"/>
    <w:rsid w:val="00FC525C"/>
    <w:rsid w:val="00FF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0542E"/>
  <w15:chartTrackingRefBased/>
  <w15:docId w15:val="{6BB9FF5E-7795-4127-9422-E465C9F5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BD9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54068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215627"/>
    <w:pPr>
      <w:ind w:left="720"/>
      <w:contextualSpacing/>
    </w:pPr>
  </w:style>
  <w:style w:type="table" w:styleId="Tablaconcuadrcula">
    <w:name w:val="Table Grid"/>
    <w:basedOn w:val="Tablanormal"/>
    <w:uiPriority w:val="59"/>
    <w:rsid w:val="0021562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aliases w:val="Encabezado ImPar"/>
    <w:basedOn w:val="Normal"/>
    <w:link w:val="EncabezadoCar"/>
    <w:uiPriority w:val="99"/>
    <w:unhideWhenUsed/>
    <w:rsid w:val="006724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Encabezado ImPar Car"/>
    <w:basedOn w:val="Fuentedeprrafopredeter"/>
    <w:link w:val="Encabezado"/>
    <w:uiPriority w:val="99"/>
    <w:rsid w:val="0067245A"/>
  </w:style>
  <w:style w:type="paragraph" w:styleId="Piedepgina">
    <w:name w:val="footer"/>
    <w:basedOn w:val="Normal"/>
    <w:link w:val="PiedepginaCar"/>
    <w:uiPriority w:val="99"/>
    <w:unhideWhenUsed/>
    <w:rsid w:val="006724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45A"/>
  </w:style>
  <w:style w:type="paragraph" w:styleId="Textodeglobo">
    <w:name w:val="Balloon Text"/>
    <w:basedOn w:val="Normal"/>
    <w:link w:val="TextodegloboCar"/>
    <w:uiPriority w:val="99"/>
    <w:semiHidden/>
    <w:unhideWhenUsed/>
    <w:rsid w:val="00ED3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D3A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7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sig.unad.edu.c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ria\OneDrive%20-%20Universidad%20Nacional%20Abierta%20y%20a%20Distancia\2026\BALANCE%20DE%20GESTION\PLANEACI&#211;N%20ESTRAT&#201;GICA%20ESCUELA\Directores%20de%20centro\Formato%20de%20Registro%20de%20Reuniones%20y%20Comit&#233;s%20Institucionales%20F-2-2-16%20plac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de Registro de Reuniones y Comités Institucionales F-2-2-16 place.dotx</Template>
  <TotalTime>32</TotalTime>
  <Pages>3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NACIONAL ABIERTA A DISTANCIA</Company>
  <LinksUpToDate>false</LinksUpToDate>
  <CharactersWithSpaces>1548</CharactersWithSpaces>
  <SharedDoc>false</SharedDoc>
  <HLinks>
    <vt:vector size="6" baseType="variant">
      <vt:variant>
        <vt:i4>2097207</vt:i4>
      </vt:variant>
      <vt:variant>
        <vt:i4>0</vt:i4>
      </vt:variant>
      <vt:variant>
        <vt:i4>0</vt:i4>
      </vt:variant>
      <vt:variant>
        <vt:i4>5</vt:i4>
      </vt:variant>
      <vt:variant>
        <vt:lpwstr>http://sig.unad.edu.co/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Quiroga Rodríguez</dc:creator>
  <cp:keywords/>
  <cp:lastModifiedBy>Adrian Quiroga Rodriguez</cp:lastModifiedBy>
  <cp:revision>17</cp:revision>
  <dcterms:created xsi:type="dcterms:W3CDTF">2026-07-02T18:48:00Z</dcterms:created>
  <dcterms:modified xsi:type="dcterms:W3CDTF">2026-07-03T13:20:00Z</dcterms:modified>
</cp:coreProperties>
</file>